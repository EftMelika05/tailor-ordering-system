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E49" w:rsidRPr="0051567E" w:rsidRDefault="009E5E49" w:rsidP="00FC312D">
      <w:pPr>
        <w:pStyle w:val="Title"/>
      </w:pPr>
      <w:r w:rsidRPr="00FC312D">
        <w:t>System</w:t>
      </w:r>
      <w:r w:rsidRPr="0051567E">
        <w:t xml:space="preserve"> Request</w:t>
      </w:r>
    </w:p>
    <w:p w:rsidR="0051567E" w:rsidRDefault="0051567E" w:rsidP="00FC312D">
      <w:pPr>
        <w:pStyle w:val="NoSpacing"/>
      </w:pPr>
      <w:r>
        <w:t>Prepared for: Dr. ghazvini , Course Instructor, Systems Analysis and Design</w:t>
      </w:r>
    </w:p>
    <w:p w:rsidR="0051567E" w:rsidRPr="0051567E" w:rsidRDefault="0051567E" w:rsidP="00FC312D">
      <w:pPr>
        <w:pStyle w:val="NoSpacing"/>
      </w:pPr>
      <w:r>
        <w:t>Prepared by: Mina Karami Nejad, Melika Eftekhari , Fateme Ghanbari , Faeze Asadi , Anahita Rafati</w:t>
      </w:r>
    </w:p>
    <w:p w:rsidR="009E5E49" w:rsidRDefault="009E5E49" w:rsidP="00FC312D">
      <w:pPr>
        <w:spacing w:line="240" w:lineRule="auto"/>
      </w:pPr>
    </w:p>
    <w:p w:rsidR="0051567E" w:rsidRPr="00FC312D" w:rsidRDefault="0051567E" w:rsidP="00FC312D">
      <w:pPr>
        <w:pStyle w:val="Heading1"/>
      </w:pPr>
      <w:r w:rsidRPr="00FC312D">
        <w:t>project sponsor</w:t>
      </w:r>
    </w:p>
    <w:p w:rsidR="0051567E" w:rsidRPr="00FC312D" w:rsidRDefault="0051567E" w:rsidP="00FC312D">
      <w:pPr>
        <w:pStyle w:val="Subtitle"/>
      </w:pPr>
      <w:r w:rsidRPr="00FC312D">
        <w:rPr>
          <w:rtl/>
        </w:rPr>
        <w:t>کارفرما</w:t>
      </w:r>
    </w:p>
    <w:p w:rsidR="000D47F6" w:rsidRDefault="000D47F6" w:rsidP="00FC312D">
      <w:pPr>
        <w:bidi/>
        <w:spacing w:line="240" w:lineRule="auto"/>
      </w:pPr>
    </w:p>
    <w:p w:rsidR="000D47F6" w:rsidRDefault="000D47F6" w:rsidP="00FC312D">
      <w:pPr>
        <w:pStyle w:val="PersonalName"/>
        <w:rPr>
          <w:rtl/>
        </w:rPr>
      </w:pPr>
      <w:r w:rsidRPr="00FC312D">
        <w:t>Fatemeh Asasdi</w:t>
      </w:r>
    </w:p>
    <w:p w:rsidR="00A10236" w:rsidRPr="00FC312D" w:rsidRDefault="00A10236" w:rsidP="00A10236">
      <w:r>
        <w:rPr>
          <w:rFonts w:hint="cs"/>
          <w:rtl/>
        </w:rPr>
        <w:t>خیاط و صاحب کسب و کار</w:t>
      </w:r>
    </w:p>
    <w:p w:rsidR="00A10236" w:rsidRDefault="00A10236" w:rsidP="00FC312D">
      <w:pPr>
        <w:pStyle w:val="Heading1"/>
        <w:rPr>
          <w:rtl/>
        </w:rPr>
      </w:pPr>
    </w:p>
    <w:p w:rsidR="000D47F6" w:rsidRPr="00FC312D" w:rsidRDefault="000D47F6" w:rsidP="00FC312D">
      <w:pPr>
        <w:pStyle w:val="Heading1"/>
      </w:pPr>
      <w:r w:rsidRPr="00FC312D">
        <w:t>business need</w:t>
      </w:r>
    </w:p>
    <w:p w:rsidR="000D47F6" w:rsidRDefault="000D47F6" w:rsidP="00FC312D">
      <w:pPr>
        <w:pStyle w:val="Subtitle"/>
        <w:rPr>
          <w:rtl/>
        </w:rPr>
      </w:pPr>
      <w:r w:rsidRPr="00E23FA2">
        <w:rPr>
          <w:rtl/>
        </w:rPr>
        <w:t>نیاز کسب و کار</w:t>
      </w:r>
    </w:p>
    <w:p w:rsidR="00A10236" w:rsidRPr="00A10236" w:rsidRDefault="00A10236" w:rsidP="00A10236">
      <w:pPr>
        <w:rPr>
          <w:rtl/>
        </w:rPr>
      </w:pPr>
    </w:p>
    <w:p w:rsidR="00225C29" w:rsidRPr="00225C29" w:rsidRDefault="00225C29" w:rsidP="00FC312D">
      <w:pPr>
        <w:rPr>
          <w:rtl/>
        </w:rPr>
      </w:pPr>
    </w:p>
    <w:p w:rsidR="000D47F6" w:rsidRPr="00225C29" w:rsidRDefault="000D47F6" w:rsidP="00FC312D">
      <w:r w:rsidRPr="00225C29">
        <w:rPr>
          <w:rtl/>
        </w:rPr>
        <w:t>امروزه در کسب و کار های مرتبط با دوخت و تولید لباس مشتریان معمولا با دو چالش اساسی مواجه هستند:</w:t>
      </w:r>
    </w:p>
    <w:p w:rsidR="000D47F6" w:rsidRPr="00225C29" w:rsidRDefault="000D47F6" w:rsidP="00FC312D">
      <w:r w:rsidRPr="00225C29">
        <w:rPr>
          <w:rtl/>
        </w:rPr>
        <w:t>نداشتن آگاهی اولیه از حدود قیمت نهایی لباس و مدت زمان آماده سازی</w:t>
      </w:r>
    </w:p>
    <w:p w:rsidR="000D47F6" w:rsidRDefault="000D47F6" w:rsidP="00FC312D">
      <w:pPr>
        <w:rPr>
          <w:rtl/>
        </w:rPr>
      </w:pPr>
      <w:r w:rsidRPr="00225C29">
        <w:rPr>
          <w:rtl/>
        </w:rPr>
        <w:t>نداشتن ایده برای مدل لباس</w:t>
      </w:r>
    </w:p>
    <w:p w:rsidR="00A10236" w:rsidRPr="00225C29" w:rsidRDefault="00A10236" w:rsidP="00FC312D">
      <w:pPr>
        <w:rPr>
          <w:rtl/>
        </w:rPr>
      </w:pPr>
    </w:p>
    <w:p w:rsidR="000D47F6" w:rsidRPr="00225C29" w:rsidRDefault="000D47F6" w:rsidP="00FC312D">
      <w:r w:rsidRPr="00225C29">
        <w:rPr>
          <w:rtl/>
        </w:rPr>
        <w:t>از سوی دیگر بسیاری از خیاطان نیز با مشکلاتی مانند نبود سیستم منسجم برای برنامه ریزی سفارش ها٫ناقص بودن یا گم شدن اطلاعات مشتریان و ناهماهنگی در زمانبندی تحویل مواجه هستند ؛ مسائلی که درنهابت منجر به تآخیر یا نقص در تحویل لباس و کاهش رضایت مشتری میشود.</w:t>
      </w:r>
    </w:p>
    <w:p w:rsidR="00225C29" w:rsidRDefault="00225C29" w:rsidP="00FC312D">
      <w:pPr>
        <w:bidi/>
        <w:spacing w:line="240" w:lineRule="auto"/>
        <w:rPr>
          <w:rFonts w:asciiTheme="majorHAnsi" w:hAnsiTheme="majorHAnsi" w:cstheme="majorHAnsi"/>
          <w:color w:val="000000"/>
          <w:position w:val="10"/>
          <w:sz w:val="24"/>
          <w:szCs w:val="24"/>
          <w:rtl/>
        </w:rPr>
      </w:pPr>
    </w:p>
    <w:p w:rsidR="00225C29" w:rsidRPr="00225C29" w:rsidRDefault="00225C29" w:rsidP="00FC312D">
      <w:pPr>
        <w:pStyle w:val="Heading2"/>
      </w:pPr>
      <w:r w:rsidRPr="00225C29">
        <w:rPr>
          <w:rtl/>
        </w:rPr>
        <w:t>نیاز های کلیدی کسب و کار</w:t>
      </w:r>
    </w:p>
    <w:p w:rsidR="00225C29" w:rsidRPr="00FC312D" w:rsidRDefault="00225C29" w:rsidP="00FC312D">
      <w:pPr>
        <w:pStyle w:val="ListParagraph"/>
        <w:bidi/>
      </w:pPr>
      <w:r w:rsidRPr="00FC312D">
        <w:rPr>
          <w:rtl/>
        </w:rPr>
        <w:t>افزایش سرعت</w:t>
      </w:r>
    </w:p>
    <w:p w:rsidR="00225C29" w:rsidRPr="00FC312D" w:rsidRDefault="00225C29" w:rsidP="00FC312D">
      <w:pPr>
        <w:pStyle w:val="ListParagraph"/>
        <w:bidi/>
      </w:pPr>
      <w:r w:rsidRPr="00FC312D">
        <w:rPr>
          <w:rtl/>
        </w:rPr>
        <w:t>شیوه جدید بازاریابی</w:t>
      </w:r>
    </w:p>
    <w:p w:rsidR="00225C29" w:rsidRPr="00FC312D" w:rsidRDefault="00225C29" w:rsidP="00FC312D">
      <w:pPr>
        <w:pStyle w:val="ListParagraph"/>
        <w:bidi/>
      </w:pPr>
      <w:r w:rsidRPr="00FC312D">
        <w:rPr>
          <w:rtl/>
        </w:rPr>
        <w:t>دستیابی به مشتریان جدید</w:t>
      </w:r>
    </w:p>
    <w:p w:rsidR="00225C29" w:rsidRPr="00FC312D" w:rsidRDefault="00225C29" w:rsidP="00FC312D">
      <w:pPr>
        <w:pStyle w:val="ListParagraph"/>
        <w:bidi/>
        <w:rPr>
          <w:rtl/>
        </w:rPr>
      </w:pPr>
      <w:r w:rsidRPr="00FC312D">
        <w:rPr>
          <w:rtl/>
        </w:rPr>
        <w:t>افزایش محدوده فروش</w:t>
      </w:r>
    </w:p>
    <w:p w:rsidR="00225C29" w:rsidRPr="00FC312D" w:rsidRDefault="00225C29" w:rsidP="00FC312D">
      <w:pPr>
        <w:pStyle w:val="ListParagraph"/>
        <w:bidi/>
        <w:rPr>
          <w:rtl/>
        </w:rPr>
      </w:pPr>
      <w:r w:rsidRPr="00FC312D">
        <w:rPr>
          <w:rtl/>
        </w:rPr>
        <w:t>بهبود تعامل مشتری و خیاط</w:t>
      </w:r>
    </w:p>
    <w:p w:rsidR="00225C29" w:rsidRDefault="00225C29" w:rsidP="00FC312D">
      <w:pPr>
        <w:spacing w:after="200" w:line="240" w:lineRule="auto"/>
        <w:rPr>
          <w:rFonts w:asciiTheme="majorHAnsi" w:hAnsiTheme="majorHAnsi" w:cstheme="majorHAnsi"/>
          <w:color w:val="000000"/>
          <w:position w:val="10"/>
          <w:sz w:val="22"/>
          <w:rtl/>
        </w:rPr>
      </w:pPr>
      <w:r>
        <w:rPr>
          <w:rFonts w:asciiTheme="majorHAnsi" w:hAnsiTheme="majorHAnsi" w:cstheme="majorHAnsi"/>
          <w:color w:val="000000"/>
          <w:position w:val="10"/>
          <w:sz w:val="22"/>
          <w:rtl/>
        </w:rPr>
        <w:br w:type="page"/>
      </w:r>
    </w:p>
    <w:p w:rsidR="00FC312D" w:rsidRDefault="00FC312D" w:rsidP="00FC312D">
      <w:pPr>
        <w:pStyle w:val="Heading1"/>
      </w:pPr>
    </w:p>
    <w:p w:rsidR="00FC312D" w:rsidRPr="00FC312D" w:rsidRDefault="00FC312D" w:rsidP="00FC312D">
      <w:pPr>
        <w:pStyle w:val="Heading1"/>
      </w:pPr>
      <w:r>
        <w:t>business requirements</w:t>
      </w:r>
    </w:p>
    <w:p w:rsidR="00E23FA2" w:rsidRDefault="00E23FA2" w:rsidP="00FC312D">
      <w:pPr>
        <w:pStyle w:val="Subtitle"/>
      </w:pPr>
      <w:r w:rsidRPr="00E23FA2">
        <w:rPr>
          <w:rtl/>
        </w:rPr>
        <w:t>نیازمندی های کسب و کار</w:t>
      </w:r>
    </w:p>
    <w:p w:rsidR="00FC312D" w:rsidRDefault="00FC312D" w:rsidP="00FC312D">
      <w:pPr>
        <w:spacing w:line="240" w:lineRule="auto"/>
        <w:jc w:val="center"/>
        <w:rPr>
          <w:rtl/>
        </w:rPr>
      </w:pPr>
    </w:p>
    <w:p w:rsidR="00A10236" w:rsidRPr="00FC312D" w:rsidRDefault="00A10236" w:rsidP="00FC312D">
      <w:pPr>
        <w:spacing w:line="240" w:lineRule="auto"/>
        <w:jc w:val="center"/>
        <w:rPr>
          <w:rtl/>
        </w:rPr>
      </w:pPr>
    </w:p>
    <w:p w:rsidR="00E23FA2" w:rsidRPr="00E23FA2" w:rsidRDefault="00E23FA2" w:rsidP="00FC312D">
      <w:pPr>
        <w:spacing w:line="240" w:lineRule="auto"/>
        <w:rPr>
          <w:rtl/>
        </w:rPr>
      </w:pP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امکان ثبت سفارش دوخت لباس به صورت آنلاین</w:t>
      </w: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امکان انتخاب طرح و رنگ و سایز لباس و مشاهده حدود قیمت و زمان</w:t>
      </w: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مدیریت اطلاعات مشتریان</w:t>
      </w: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مشاهده وضعیت سفارش ها</w:t>
      </w:r>
    </w:p>
    <w:p w:rsidR="00E23FA2" w:rsidRPr="00FC312D" w:rsidRDefault="00E23FA2" w:rsidP="00FC312D">
      <w:pPr>
        <w:pStyle w:val="ListParagraph"/>
        <w:bidi/>
        <w:rPr>
          <w:rtl/>
        </w:rPr>
      </w:pPr>
      <w:r w:rsidRPr="00FC312D">
        <w:rPr>
          <w:rtl/>
        </w:rPr>
        <w:t>تغییر وضعیت سفارش ها توسط خیاط</w:t>
      </w:r>
    </w:p>
    <w:p w:rsidR="00E23FA2" w:rsidRPr="00FC312D" w:rsidRDefault="00E23FA2" w:rsidP="00FC312D">
      <w:pPr>
        <w:pStyle w:val="ListParagraph"/>
        <w:bidi/>
        <w:rPr>
          <w:rFonts w:ascii="Helvetica" w:hAnsi="Helvetica" w:cs="Helvetica"/>
        </w:rPr>
      </w:pPr>
      <w:r w:rsidRPr="00E23FA2">
        <w:rPr>
          <w:rtl/>
        </w:rPr>
        <w:t>ارتباط</w:t>
      </w:r>
      <w:r w:rsidRPr="00FC312D">
        <w:rPr>
          <w:rFonts w:ascii="Helvetica" w:hAnsi="Helvetica" w:cs="Helvetica"/>
          <w:rtl/>
        </w:rPr>
        <w:t xml:space="preserve"> </w:t>
      </w:r>
      <w:r w:rsidRPr="00E23FA2">
        <w:rPr>
          <w:rtl/>
        </w:rPr>
        <w:t>بین</w:t>
      </w:r>
      <w:r w:rsidRPr="00FC312D">
        <w:rPr>
          <w:rFonts w:ascii="Helvetica" w:hAnsi="Helvetica" w:cs="Helvetica"/>
          <w:rtl/>
        </w:rPr>
        <w:t xml:space="preserve"> </w:t>
      </w:r>
      <w:r w:rsidRPr="00E23FA2">
        <w:rPr>
          <w:rtl/>
        </w:rPr>
        <w:t>مشتری</w:t>
      </w:r>
      <w:r w:rsidRPr="00FC312D">
        <w:rPr>
          <w:rFonts w:ascii="Helvetica" w:hAnsi="Helvetica" w:cs="Helvetica"/>
          <w:rtl/>
        </w:rPr>
        <w:t xml:space="preserve"> </w:t>
      </w:r>
      <w:r w:rsidRPr="00E23FA2">
        <w:rPr>
          <w:rtl/>
        </w:rPr>
        <w:t>و</w:t>
      </w:r>
      <w:r w:rsidRPr="00FC312D">
        <w:rPr>
          <w:rFonts w:ascii="Helvetica" w:hAnsi="Helvetica" w:cs="Helvetica"/>
          <w:rtl/>
        </w:rPr>
        <w:t xml:space="preserve"> </w:t>
      </w:r>
      <w:r w:rsidRPr="00E23FA2">
        <w:rPr>
          <w:rtl/>
        </w:rPr>
        <w:t>خیاط</w:t>
      </w:r>
      <w:r w:rsidRPr="00FC312D">
        <w:rPr>
          <w:rFonts w:ascii="Helvetica" w:hAnsi="Helvetica" w:cs="Helvetica"/>
          <w:rtl/>
        </w:rPr>
        <w:t xml:space="preserve"> </w:t>
      </w:r>
      <w:r w:rsidRPr="00E23FA2">
        <w:rPr>
          <w:rtl/>
        </w:rPr>
        <w:t>در</w:t>
      </w:r>
      <w:r w:rsidRPr="00FC312D">
        <w:rPr>
          <w:rFonts w:ascii="Helvetica" w:hAnsi="Helvetica" w:cs="Helvetica"/>
          <w:rtl/>
        </w:rPr>
        <w:t xml:space="preserve"> </w:t>
      </w:r>
      <w:r w:rsidRPr="00E23FA2">
        <w:rPr>
          <w:rtl/>
        </w:rPr>
        <w:t>سیستم</w:t>
      </w:r>
    </w:p>
    <w:p w:rsidR="00E23FA2" w:rsidRDefault="00E23FA2" w:rsidP="00FC312D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 w:line="240" w:lineRule="auto"/>
        <w:ind w:right="-216"/>
        <w:rPr>
          <w:rFonts w:ascii="Helvetica" w:hAnsi="Helvetica" w:cs="Helvetica"/>
          <w:color w:val="000000"/>
          <w:position w:val="10"/>
          <w:sz w:val="22"/>
          <w:rtl/>
        </w:rPr>
      </w:pPr>
    </w:p>
    <w:p w:rsidR="00FC312D" w:rsidRDefault="00FC312D" w:rsidP="00FC312D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 w:line="240" w:lineRule="auto"/>
        <w:ind w:right="-216"/>
        <w:rPr>
          <w:rFonts w:ascii="Helvetica" w:hAnsi="Helvetica" w:cs="Helvetica"/>
          <w:color w:val="000000"/>
          <w:position w:val="10"/>
          <w:sz w:val="22"/>
          <w:rtl/>
        </w:rPr>
      </w:pPr>
    </w:p>
    <w:p w:rsidR="00A10236" w:rsidRDefault="00A10236" w:rsidP="00A10236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 w:line="240" w:lineRule="auto"/>
        <w:ind w:right="-216"/>
        <w:rPr>
          <w:rFonts w:ascii="Helvetica" w:hAnsi="Helvetica" w:cs="Helvetica"/>
          <w:color w:val="000000"/>
          <w:position w:val="10"/>
          <w:sz w:val="22"/>
          <w:rtl/>
        </w:rPr>
      </w:pPr>
    </w:p>
    <w:p w:rsidR="00FC312D" w:rsidRDefault="00FC312D" w:rsidP="00FC312D">
      <w:pPr>
        <w:pStyle w:val="Heading1"/>
        <w:rPr>
          <w:rtl/>
        </w:rPr>
      </w:pPr>
      <w:r>
        <w:t>business value</w:t>
      </w:r>
    </w:p>
    <w:p w:rsidR="00E23FA2" w:rsidRDefault="00E23FA2" w:rsidP="00FC312D">
      <w:pPr>
        <w:pStyle w:val="Subtitle"/>
        <w:rPr>
          <w:rtl/>
        </w:rPr>
      </w:pPr>
      <w:r>
        <w:rPr>
          <w:rFonts w:hint="cs"/>
          <w:rtl/>
        </w:rPr>
        <w:t>ارزش کسب و کار</w:t>
      </w:r>
    </w:p>
    <w:p w:rsidR="00A10236" w:rsidRPr="00A10236" w:rsidRDefault="00A10236" w:rsidP="00A10236">
      <w:pPr>
        <w:rPr>
          <w:rtl/>
        </w:rPr>
      </w:pPr>
    </w:p>
    <w:p w:rsidR="00E23FA2" w:rsidRDefault="00E23FA2" w:rsidP="00FC312D">
      <w:pPr>
        <w:pStyle w:val="Heading2"/>
        <w:rPr>
          <w:rtl/>
        </w:rPr>
      </w:pPr>
      <w:r w:rsidRPr="00E23FA2">
        <w:rPr>
          <w:rtl/>
        </w:rPr>
        <w:t>مزایای محسوس</w:t>
      </w:r>
    </w:p>
    <w:p w:rsidR="00E23FA2" w:rsidRPr="00E23FA2" w:rsidRDefault="00E23FA2" w:rsidP="00FC312D">
      <w:pPr>
        <w:spacing w:line="240" w:lineRule="auto"/>
      </w:pP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کاهش زمان ثبت سفارش</w:t>
      </w: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کاهش خطاهای انسانی</w:t>
      </w: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افزایش تعداد سفارش ها</w:t>
      </w:r>
    </w:p>
    <w:p w:rsidR="00E23FA2" w:rsidRPr="00FC312D" w:rsidRDefault="00E23FA2" w:rsidP="00FC312D">
      <w:pPr>
        <w:pStyle w:val="ListParagraph"/>
        <w:bidi/>
      </w:pPr>
      <w:r w:rsidRPr="00FC312D">
        <w:rPr>
          <w:rtl/>
        </w:rPr>
        <w:t>کاهش هزینه تبلیغات چاپی</w:t>
      </w:r>
    </w:p>
    <w:p w:rsidR="00E23FA2" w:rsidRDefault="00E23FA2" w:rsidP="00FC312D">
      <w:pPr>
        <w:pStyle w:val="ListParagraph"/>
        <w:bidi/>
      </w:pPr>
      <w:r w:rsidRPr="00FC312D">
        <w:rPr>
          <w:rtl/>
        </w:rPr>
        <w:t>کاهش پرسنل انسانی</w:t>
      </w:r>
    </w:p>
    <w:p w:rsidR="00A10236" w:rsidRPr="00FC312D" w:rsidRDefault="00A10236" w:rsidP="00A10236">
      <w:pPr>
        <w:pStyle w:val="ListParagraph"/>
        <w:numPr>
          <w:ilvl w:val="0"/>
          <w:numId w:val="0"/>
        </w:numPr>
        <w:bidi/>
        <w:ind w:left="1152"/>
      </w:pPr>
    </w:p>
    <w:p w:rsidR="00A10236" w:rsidRPr="00A10236" w:rsidRDefault="00E23FA2" w:rsidP="00A10236">
      <w:pPr>
        <w:pStyle w:val="Heading2"/>
        <w:rPr>
          <w:rtl/>
        </w:rPr>
      </w:pPr>
      <w:r w:rsidRPr="00E4709E">
        <w:rPr>
          <w:rtl/>
        </w:rPr>
        <w:t>مزایای نامحسوس</w:t>
      </w:r>
    </w:p>
    <w:p w:rsidR="00E4709E" w:rsidRPr="00E4709E" w:rsidRDefault="00E4709E" w:rsidP="00FC312D">
      <w:pPr>
        <w:spacing w:line="240" w:lineRule="auto"/>
      </w:pPr>
    </w:p>
    <w:p w:rsidR="00E23FA2" w:rsidRPr="00E4709E" w:rsidRDefault="00E23FA2" w:rsidP="00FC312D">
      <w:pPr>
        <w:pStyle w:val="ListParagraph"/>
        <w:bidi/>
      </w:pPr>
      <w:r w:rsidRPr="00E4709E">
        <w:rPr>
          <w:rtl/>
        </w:rPr>
        <w:t>افزایش رضایت مشتری</w:t>
      </w:r>
    </w:p>
    <w:p w:rsidR="00E23FA2" w:rsidRPr="00E4709E" w:rsidRDefault="00E23FA2" w:rsidP="00FC312D">
      <w:pPr>
        <w:pStyle w:val="ListParagraph"/>
        <w:bidi/>
      </w:pPr>
      <w:r w:rsidRPr="00E4709E">
        <w:rPr>
          <w:rtl/>
        </w:rPr>
        <w:t>افزایش شناخت برند</w:t>
      </w:r>
    </w:p>
    <w:p w:rsidR="00E23FA2" w:rsidRPr="00E4709E" w:rsidRDefault="00E23FA2" w:rsidP="00FC312D">
      <w:pPr>
        <w:pStyle w:val="ListParagraph"/>
        <w:bidi/>
      </w:pPr>
      <w:r w:rsidRPr="00E4709E">
        <w:rPr>
          <w:rtl/>
        </w:rPr>
        <w:t>افزایش نظم و شفافیت فرآیند ها</w:t>
      </w:r>
    </w:p>
    <w:p w:rsidR="00E23FA2" w:rsidRDefault="00E23FA2" w:rsidP="00FC312D">
      <w:pPr>
        <w:pStyle w:val="ListParagraph"/>
        <w:bidi/>
      </w:pPr>
      <w:r w:rsidRPr="00E4709E">
        <w:rPr>
          <w:rtl/>
        </w:rPr>
        <w:t>بهبود کیفیت ارائه خدمات</w:t>
      </w:r>
    </w:p>
    <w:p w:rsidR="00E4709E" w:rsidRDefault="00E4709E" w:rsidP="00FC312D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 w:line="240" w:lineRule="auto"/>
        <w:ind w:right="-236"/>
        <w:jc w:val="both"/>
        <w:rPr>
          <w:rFonts w:asciiTheme="majorHAnsi" w:hAnsiTheme="majorHAnsi" w:cstheme="majorHAnsi"/>
          <w:color w:val="000000"/>
          <w:position w:val="10"/>
          <w:sz w:val="22"/>
          <w:rtl/>
        </w:rPr>
      </w:pPr>
    </w:p>
    <w:p w:rsidR="00A10236" w:rsidRDefault="00A10236" w:rsidP="00FC312D">
      <w:pPr>
        <w:pStyle w:val="Heading1"/>
        <w:rPr>
          <w:rtl/>
        </w:rPr>
      </w:pPr>
    </w:p>
    <w:p w:rsidR="00A10236" w:rsidRDefault="00A10236" w:rsidP="00FC312D">
      <w:pPr>
        <w:pStyle w:val="Heading1"/>
        <w:rPr>
          <w:rtl/>
        </w:rPr>
      </w:pPr>
    </w:p>
    <w:p w:rsidR="00E4709E" w:rsidRPr="00FC312D" w:rsidRDefault="00E4709E" w:rsidP="00FC312D">
      <w:pPr>
        <w:pStyle w:val="Heading1"/>
      </w:pPr>
      <w:r w:rsidRPr="00FC312D">
        <w:t>Special issues</w:t>
      </w:r>
    </w:p>
    <w:p w:rsidR="00E4709E" w:rsidRDefault="00E4709E" w:rsidP="00FC312D">
      <w:pPr>
        <w:pStyle w:val="Subtitle"/>
        <w:rPr>
          <w:rtl/>
        </w:rPr>
      </w:pPr>
      <w:r>
        <w:rPr>
          <w:rtl/>
        </w:rPr>
        <w:t>مشکلات</w:t>
      </w:r>
      <w:r>
        <w:rPr>
          <w:rFonts w:ascii="Helvetica" w:hAnsi="Helvetica" w:cs="Helvetica"/>
          <w:rtl/>
        </w:rPr>
        <w:t xml:space="preserve"> </w:t>
      </w:r>
      <w:r>
        <w:rPr>
          <w:rtl/>
        </w:rPr>
        <w:t>و</w:t>
      </w:r>
      <w:r>
        <w:rPr>
          <w:rFonts w:ascii="Helvetica" w:hAnsi="Helvetica" w:cs="Helvetica"/>
          <w:rtl/>
        </w:rPr>
        <w:t xml:space="preserve"> </w:t>
      </w:r>
      <w:r>
        <w:rPr>
          <w:rtl/>
        </w:rPr>
        <w:t>شرایط</w:t>
      </w:r>
      <w:r>
        <w:rPr>
          <w:rFonts w:ascii="Helvetica" w:hAnsi="Helvetica" w:cs="Helvetica"/>
          <w:rtl/>
        </w:rPr>
        <w:t xml:space="preserve"> </w:t>
      </w:r>
      <w:r>
        <w:rPr>
          <w:rtl/>
        </w:rPr>
        <w:t>خاص</w:t>
      </w:r>
    </w:p>
    <w:p w:rsidR="00E4709E" w:rsidRPr="00E4709E" w:rsidRDefault="00E4709E" w:rsidP="00FC312D">
      <w:pPr>
        <w:spacing w:line="240" w:lineRule="auto"/>
      </w:pPr>
    </w:p>
    <w:p w:rsidR="00E4709E" w:rsidRPr="00FC312D" w:rsidRDefault="00E4709E" w:rsidP="00FC312D">
      <w:pPr>
        <w:pStyle w:val="ListParagraph"/>
        <w:bidi/>
      </w:pPr>
      <w:r w:rsidRPr="00FC312D">
        <w:rPr>
          <w:rtl/>
        </w:rPr>
        <w:t>محدودیت زمانی ( ارائه در پایان ترم)</w:t>
      </w:r>
    </w:p>
    <w:p w:rsidR="00E4709E" w:rsidRPr="00FC312D" w:rsidRDefault="00E4709E" w:rsidP="00FC312D">
      <w:pPr>
        <w:pStyle w:val="ListParagraph"/>
        <w:bidi/>
      </w:pPr>
      <w:r w:rsidRPr="00FC312D">
        <w:rPr>
          <w:rtl/>
        </w:rPr>
        <w:t>محدودیت منابع (توسعه توسط دانشجو و نت ملی)</w:t>
      </w:r>
    </w:p>
    <w:p w:rsidR="00E4709E" w:rsidRDefault="00E4709E" w:rsidP="00FC312D">
      <w:pPr>
        <w:pStyle w:val="ListParagraph"/>
        <w:bidi/>
      </w:pPr>
      <w:r w:rsidRPr="00FC312D">
        <w:rPr>
          <w:rtl/>
        </w:rPr>
        <w:t>محدودیت فنی (یادگیری مهارت های محدود در زمان کم)</w:t>
      </w:r>
    </w:p>
    <w:p w:rsidR="00A10236" w:rsidRDefault="00A10236" w:rsidP="00A10236">
      <w:pPr>
        <w:pStyle w:val="ListParagraph"/>
        <w:numPr>
          <w:ilvl w:val="0"/>
          <w:numId w:val="0"/>
        </w:numPr>
        <w:bidi/>
        <w:ind w:left="1152"/>
        <w:rPr>
          <w:rtl/>
        </w:rPr>
      </w:pPr>
    </w:p>
    <w:p w:rsidR="00A10236" w:rsidRPr="00FC312D" w:rsidRDefault="00A10236" w:rsidP="00A10236">
      <w:pPr>
        <w:pStyle w:val="ListParagraph"/>
        <w:numPr>
          <w:ilvl w:val="0"/>
          <w:numId w:val="0"/>
        </w:numPr>
        <w:bidi/>
        <w:ind w:left="1152"/>
      </w:pPr>
    </w:p>
    <w:p w:rsidR="00E4709E" w:rsidRPr="00FC312D" w:rsidRDefault="00E4709E" w:rsidP="00FC312D">
      <w:pPr>
        <w:bidi/>
        <w:ind w:left="1152" w:hanging="360"/>
        <w:rPr>
          <w:rFonts w:ascii="Helvetica" w:hAnsi="Helvetica" w:cs="Helvetica"/>
        </w:rPr>
      </w:pPr>
    </w:p>
    <w:p w:rsidR="00A10236" w:rsidRDefault="00A10236" w:rsidP="00A10236">
      <w:pPr>
        <w:pStyle w:val="Heading1"/>
      </w:pPr>
      <w:r>
        <w:t>expected users</w:t>
      </w:r>
    </w:p>
    <w:p w:rsidR="00A10236" w:rsidRDefault="00A10236" w:rsidP="00A10236">
      <w:pPr>
        <w:pStyle w:val="Subtitle"/>
        <w:rPr>
          <w:rtl/>
        </w:rPr>
      </w:pPr>
      <w:r>
        <w:rPr>
          <w:rFonts w:hint="cs"/>
          <w:rtl/>
        </w:rPr>
        <w:t>جامعه هدف</w:t>
      </w:r>
    </w:p>
    <w:p w:rsidR="00A10236" w:rsidRP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  <w:r w:rsidRPr="00225C29">
        <w:rPr>
          <w:rtl/>
        </w:rPr>
        <w:t>جامعه هدف این سیستم شامل خیاطان و مشتریان لباس‌های دست‌ دوز است. هدف ما ارائه سامانه‌ای است که فرآیند ثبت و پیگیری سفارش را هم برای مشتری و هم برای خیاط ساده٫ شفاف و قابل مدیریت کند. این سامانه در تلاش است سطح رضایت مشتری را به حداکثر برساند و در عین حال فشار و بار کاری اضافی را برای خیاطان تا حد ممکن کاهش دهد.</w:t>
      </w: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Default="00A10236" w:rsidP="00A10236">
      <w:pPr>
        <w:rPr>
          <w:rtl/>
        </w:rPr>
      </w:pPr>
    </w:p>
    <w:p w:rsidR="00A10236" w:rsidRPr="00A10236" w:rsidRDefault="00A10236" w:rsidP="00A10236">
      <w:pPr>
        <w:rPr>
          <w:rFonts w:hint="cs"/>
          <w:rtl/>
        </w:rPr>
      </w:pPr>
    </w:p>
    <w:p w:rsidR="00A10236" w:rsidRDefault="00A10236" w:rsidP="00FC312D">
      <w:pPr>
        <w:rPr>
          <w:rtl/>
        </w:rPr>
      </w:pPr>
    </w:p>
    <w:p w:rsidR="00E4709E" w:rsidRPr="00FC312D" w:rsidRDefault="00E4709E" w:rsidP="00A10236">
      <w:pPr>
        <w:pStyle w:val="Heading2"/>
        <w:rPr>
          <w:rFonts w:asciiTheme="majorHAnsi" w:hAnsiTheme="majorHAnsi" w:cstheme="majorHAnsi"/>
        </w:rPr>
      </w:pPr>
      <w:r w:rsidRPr="00FC312D">
        <w:rPr>
          <w:rtl/>
        </w:rPr>
        <w:t>باتوجه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به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نیازهای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شناسایی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شده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در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این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بخش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٫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در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مراحل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بعدی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پروژه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جزئیات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بیشتری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از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سیستم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ارائه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خواهد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شد</w:t>
      </w:r>
      <w:r w:rsidRPr="00FC312D">
        <w:rPr>
          <w:rFonts w:ascii="Helvetica" w:hAnsi="Helvetica" w:cs="Helvetica"/>
          <w:rtl/>
        </w:rPr>
        <w:t xml:space="preserve">. </w:t>
      </w:r>
      <w:r w:rsidRPr="00FC312D">
        <w:rPr>
          <w:rtl/>
        </w:rPr>
        <w:t>سیستم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پیشنهادی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گامی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موثر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در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جهت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بهبود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فرایند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های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فعلی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سازمان</w:t>
      </w:r>
      <w:r w:rsidRPr="00FC312D">
        <w:rPr>
          <w:rFonts w:ascii="Helvetica" w:hAnsi="Helvetica" w:cs="Helvetica"/>
          <w:rtl/>
        </w:rPr>
        <w:t>(</w:t>
      </w:r>
      <w:r w:rsidRPr="00FC312D">
        <w:rPr>
          <w:rtl/>
        </w:rPr>
        <w:t>خیاطی</w:t>
      </w:r>
      <w:r w:rsidRPr="00FC312D">
        <w:rPr>
          <w:rFonts w:ascii="Helvetica" w:hAnsi="Helvetica" w:cs="Helvetica"/>
          <w:rtl/>
        </w:rPr>
        <w:t xml:space="preserve">) </w:t>
      </w:r>
      <w:r w:rsidRPr="00FC312D">
        <w:rPr>
          <w:rtl/>
        </w:rPr>
        <w:t>خواهد</w:t>
      </w:r>
      <w:r w:rsidRPr="00FC312D">
        <w:rPr>
          <w:rFonts w:ascii="Helvetica" w:hAnsi="Helvetica" w:cs="Helvetica"/>
          <w:rtl/>
        </w:rPr>
        <w:t xml:space="preserve"> </w:t>
      </w:r>
      <w:r w:rsidRPr="00FC312D">
        <w:rPr>
          <w:rtl/>
        </w:rPr>
        <w:t>بود</w:t>
      </w:r>
      <w:r w:rsidRPr="00FC312D">
        <w:rPr>
          <w:rFonts w:ascii="Helvetica" w:hAnsi="Helvetica" w:cs="Helvetica"/>
          <w:rtl/>
        </w:rPr>
        <w:t>.</w:t>
      </w:r>
    </w:p>
    <w:sectPr w:rsidR="00E4709E" w:rsidRPr="00FC312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5611" w:rsidRDefault="006C5611" w:rsidP="00225C29">
      <w:pPr>
        <w:spacing w:after="0" w:line="240" w:lineRule="auto"/>
      </w:pPr>
      <w:r>
        <w:separator/>
      </w:r>
    </w:p>
  </w:endnote>
  <w:endnote w:type="continuationSeparator" w:id="0">
    <w:p w:rsidR="006C5611" w:rsidRDefault="006C5611" w:rsidP="0022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5611" w:rsidRDefault="006C5611" w:rsidP="00225C29">
      <w:pPr>
        <w:spacing w:after="0" w:line="240" w:lineRule="auto"/>
      </w:pPr>
      <w:r>
        <w:separator/>
      </w:r>
    </w:p>
  </w:footnote>
  <w:footnote w:type="continuationSeparator" w:id="0">
    <w:p w:rsidR="006C5611" w:rsidRDefault="006C5611" w:rsidP="00225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5C29" w:rsidRPr="00225C29" w:rsidRDefault="00225C29" w:rsidP="00225C29">
    <w:pPr>
      <w:pStyle w:val="Header"/>
      <w:rPr>
        <w:color w:val="4A66AC" w:themeColor="accent1"/>
        <w:spacing w:val="20"/>
        <w:sz w:val="28"/>
      </w:rPr>
    </w:pPr>
    <w:r>
      <w:rPr>
        <w:color w:val="4A66AC" w:themeColor="accent1"/>
        <w:spacing w:val="20"/>
        <w:sz w:val="28"/>
      </w:rPr>
      <w:t>DOZINO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1242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E55C59"/>
    <w:multiLevelType w:val="hybridMultilevel"/>
    <w:tmpl w:val="246EE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5739DE"/>
    <w:multiLevelType w:val="hybridMultilevel"/>
    <w:tmpl w:val="603EAACC"/>
    <w:lvl w:ilvl="0" w:tplc="5F38861C">
      <w:start w:val="1"/>
      <w:numFmt w:val="bullet"/>
      <w:pStyle w:val="ListParagraph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C863395"/>
    <w:multiLevelType w:val="hybridMultilevel"/>
    <w:tmpl w:val="A582ED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935B5"/>
    <w:multiLevelType w:val="hybridMultilevel"/>
    <w:tmpl w:val="5744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32464"/>
    <w:multiLevelType w:val="hybridMultilevel"/>
    <w:tmpl w:val="7A207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42518"/>
    <w:multiLevelType w:val="hybridMultilevel"/>
    <w:tmpl w:val="9BFE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E7CD0"/>
    <w:multiLevelType w:val="hybridMultilevel"/>
    <w:tmpl w:val="F83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36F6B"/>
    <w:multiLevelType w:val="hybridMultilevel"/>
    <w:tmpl w:val="5E3EE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0606CD"/>
    <w:multiLevelType w:val="hybridMultilevel"/>
    <w:tmpl w:val="2F843FE8"/>
    <w:lvl w:ilvl="0" w:tplc="04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1" w15:restartNumberingAfterBreak="0">
    <w:nsid w:val="56B05FD5"/>
    <w:multiLevelType w:val="hybridMultilevel"/>
    <w:tmpl w:val="7D500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E47BA4"/>
    <w:multiLevelType w:val="hybridMultilevel"/>
    <w:tmpl w:val="33303CE2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3" w15:restartNumberingAfterBreak="0">
    <w:nsid w:val="7EF95AB4"/>
    <w:multiLevelType w:val="hybridMultilevel"/>
    <w:tmpl w:val="DD64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771455">
    <w:abstractNumId w:val="5"/>
  </w:num>
  <w:num w:numId="2" w16cid:durableId="1763259104">
    <w:abstractNumId w:val="2"/>
  </w:num>
  <w:num w:numId="3" w16cid:durableId="1533960111">
    <w:abstractNumId w:val="7"/>
  </w:num>
  <w:num w:numId="4" w16cid:durableId="805707876">
    <w:abstractNumId w:val="11"/>
  </w:num>
  <w:num w:numId="5" w16cid:durableId="418138700">
    <w:abstractNumId w:val="4"/>
  </w:num>
  <w:num w:numId="6" w16cid:durableId="1251280749">
    <w:abstractNumId w:val="9"/>
  </w:num>
  <w:num w:numId="7" w16cid:durableId="703747551">
    <w:abstractNumId w:val="0"/>
  </w:num>
  <w:num w:numId="8" w16cid:durableId="2116123757">
    <w:abstractNumId w:val="10"/>
  </w:num>
  <w:num w:numId="9" w16cid:durableId="1125395351">
    <w:abstractNumId w:val="12"/>
  </w:num>
  <w:num w:numId="10" w16cid:durableId="1513489686">
    <w:abstractNumId w:val="1"/>
  </w:num>
  <w:num w:numId="11" w16cid:durableId="691419983">
    <w:abstractNumId w:val="6"/>
  </w:num>
  <w:num w:numId="12" w16cid:durableId="896860616">
    <w:abstractNumId w:val="13"/>
  </w:num>
  <w:num w:numId="13" w16cid:durableId="262348048">
    <w:abstractNumId w:val="8"/>
  </w:num>
  <w:num w:numId="14" w16cid:durableId="567306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2D"/>
    <w:rsid w:val="00020E7A"/>
    <w:rsid w:val="000D47F6"/>
    <w:rsid w:val="00225C29"/>
    <w:rsid w:val="0051567E"/>
    <w:rsid w:val="006C5611"/>
    <w:rsid w:val="00821C9C"/>
    <w:rsid w:val="00871F45"/>
    <w:rsid w:val="009E5E49"/>
    <w:rsid w:val="00A10236"/>
    <w:rsid w:val="00C440EC"/>
    <w:rsid w:val="00D01FD3"/>
    <w:rsid w:val="00E23FA2"/>
    <w:rsid w:val="00E4709E"/>
    <w:rsid w:val="00FC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A1673"/>
  <w15:chartTrackingRefBased/>
  <w15:docId w15:val="{28CFAC9B-C6FC-6243-8786-818105A3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12D"/>
    <w:pPr>
      <w:spacing w:after="60" w:line="274" w:lineRule="auto"/>
      <w:jc w:val="right"/>
    </w:pPr>
    <w:rPr>
      <w:rFonts w:ascii="Calibri Light" w:hAnsi="Calibri Light" w:cs="Calibri Light"/>
      <w:noProof/>
      <w:color w:val="000000" w:themeColor="text1"/>
      <w:sz w:val="21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312D"/>
    <w:pPr>
      <w:keepNext/>
      <w:keepLines/>
      <w:spacing w:before="360" w:after="0" w:line="240" w:lineRule="auto"/>
      <w:jc w:val="left"/>
      <w:outlineLvl w:val="0"/>
    </w:pPr>
    <w:rPr>
      <w:rFonts w:asciiTheme="majorHAnsi" w:eastAsiaTheme="majorEastAsia" w:hAnsiTheme="majorHAnsi"/>
      <w:bCs/>
      <w:caps/>
      <w:color w:val="4A66AC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709E"/>
    <w:pPr>
      <w:keepNext/>
      <w:keepLines/>
      <w:spacing w:before="120" w:after="0" w:line="240" w:lineRule="auto"/>
      <w:outlineLvl w:val="1"/>
    </w:pPr>
    <w:rPr>
      <w:rFonts w:eastAsiaTheme="majorEastAsia" w:cstheme="minorHAnsi"/>
      <w:b/>
      <w:bCs/>
      <w:color w:val="4A66AC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4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24285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4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4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4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A66A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4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4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4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2D"/>
    <w:rPr>
      <w:rFonts w:asciiTheme="majorHAnsi" w:eastAsiaTheme="majorEastAsia" w:hAnsiTheme="majorHAnsi" w:cs="Calibri Light"/>
      <w:bCs/>
      <w:caps/>
      <w:noProof/>
      <w:color w:val="4A66AC" w:themeColor="accent1"/>
      <w:spacing w:val="20"/>
      <w:sz w:val="32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4709E"/>
    <w:rPr>
      <w:rFonts w:eastAsiaTheme="majorEastAsia" w:cstheme="minorHAnsi"/>
      <w:b/>
      <w:bCs/>
      <w:color w:val="4A66AC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49"/>
    <w:rPr>
      <w:rFonts w:asciiTheme="majorHAnsi" w:eastAsiaTheme="majorEastAsia" w:hAnsiTheme="majorHAnsi" w:cstheme="majorBidi"/>
      <w:bCs/>
      <w:color w:val="24285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4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4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49"/>
    <w:rPr>
      <w:rFonts w:asciiTheme="majorHAnsi" w:eastAsiaTheme="majorEastAsia" w:hAnsiTheme="majorHAnsi" w:cstheme="majorBidi"/>
      <w:iCs/>
      <w:color w:val="4A66AC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4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4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4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C312D"/>
    <w:pPr>
      <w:spacing w:after="120" w:line="240" w:lineRule="auto"/>
      <w:contextualSpacing/>
      <w:jc w:val="left"/>
    </w:pPr>
    <w:rPr>
      <w:rFonts w:asciiTheme="majorHAnsi" w:eastAsiaTheme="majorEastAsia" w:hAnsiTheme="majorHAnsi" w:cstheme="majorBidi"/>
      <w:color w:val="143F6A" w:themeColor="accent3" w:themeShade="80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312D"/>
    <w:rPr>
      <w:rFonts w:asciiTheme="majorHAnsi" w:eastAsiaTheme="majorEastAsia" w:hAnsiTheme="majorHAnsi" w:cstheme="majorBidi"/>
      <w:noProof/>
      <w:color w:val="143F6A" w:themeColor="accent3" w:themeShade="80"/>
      <w:spacing w:val="30"/>
      <w:kern w:val="28"/>
      <w:sz w:val="96"/>
      <w:szCs w:val="52"/>
      <w:lang w:bidi="fa-IR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C312D"/>
    <w:pPr>
      <w:numPr>
        <w:ilvl w:val="1"/>
      </w:numPr>
      <w:bidi/>
      <w:spacing w:line="240" w:lineRule="auto"/>
    </w:pPr>
    <w:rPr>
      <w:rFonts w:eastAsiaTheme="majorEastAsia"/>
      <w:i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312D"/>
    <w:rPr>
      <w:rFonts w:ascii="Calibri Light" w:eastAsiaTheme="majorEastAsia" w:hAnsi="Calibri Light" w:cs="Calibri Light"/>
      <w:iCs/>
      <w:noProof/>
      <w:color w:val="000000" w:themeColor="text1"/>
      <w:sz w:val="20"/>
      <w:szCs w:val="20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9E5E49"/>
    <w:pPr>
      <w:spacing w:after="0" w:line="360" w:lineRule="auto"/>
      <w:jc w:val="center"/>
    </w:pPr>
    <w:rPr>
      <w:rFonts w:eastAsiaTheme="minorEastAsia"/>
      <w:b/>
      <w:i/>
      <w:iCs/>
      <w:color w:val="4A66AC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9E5E49"/>
    <w:rPr>
      <w:rFonts w:eastAsiaTheme="minorEastAsia"/>
      <w:b/>
      <w:i/>
      <w:iCs/>
      <w:color w:val="4A66AC" w:themeColor="accent1"/>
      <w:sz w:val="26"/>
    </w:rPr>
  </w:style>
  <w:style w:type="paragraph" w:styleId="ListParagraph">
    <w:name w:val="List Paragraph"/>
    <w:basedOn w:val="Normal"/>
    <w:autoRedefine/>
    <w:uiPriority w:val="34"/>
    <w:qFormat/>
    <w:rsid w:val="00FC312D"/>
    <w:pPr>
      <w:numPr>
        <w:numId w:val="14"/>
      </w:numPr>
      <w:spacing w:line="240" w:lineRule="auto"/>
      <w:contextualSpacing/>
      <w:jc w:val="left"/>
    </w:pPr>
    <w:rPr>
      <w:color w:val="242852" w:themeColor="text2"/>
    </w:rPr>
  </w:style>
  <w:style w:type="character" w:styleId="IntenseEmphasis">
    <w:name w:val="Intense Emphasis"/>
    <w:basedOn w:val="DefaultParagraphFont"/>
    <w:uiPriority w:val="21"/>
    <w:qFormat/>
    <w:rsid w:val="009E5E49"/>
    <w:rPr>
      <w:b/>
      <w:bCs/>
      <w:i/>
      <w:iCs/>
      <w:color w:val="4A66A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49"/>
    <w:pPr>
      <w:pBdr>
        <w:top w:val="single" w:sz="36" w:space="8" w:color="4A66AC" w:themeColor="accent1"/>
        <w:left w:val="single" w:sz="36" w:space="8" w:color="4A66AC" w:themeColor="accent1"/>
        <w:bottom w:val="single" w:sz="36" w:space="8" w:color="4A66AC" w:themeColor="accent1"/>
        <w:right w:val="single" w:sz="36" w:space="8" w:color="4A66AC" w:themeColor="accent1"/>
      </w:pBdr>
      <w:shd w:val="clear" w:color="auto" w:fill="4A66AC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4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A66AC" w:themeFill="accent1"/>
    </w:rPr>
  </w:style>
  <w:style w:type="character" w:styleId="IntenseReference">
    <w:name w:val="Intense Reference"/>
    <w:basedOn w:val="DefaultParagraphFont"/>
    <w:uiPriority w:val="32"/>
    <w:qFormat/>
    <w:rsid w:val="009E5E49"/>
    <w:rPr>
      <w:b w:val="0"/>
      <w:bCs/>
      <w:smallCaps/>
      <w:color w:val="4A66AC" w:themeColor="accent1"/>
      <w:spacing w:val="5"/>
      <w:u w:val="single"/>
    </w:rPr>
  </w:style>
  <w:style w:type="paragraph" w:customStyle="1" w:styleId="PersonalName">
    <w:name w:val="Personal Name"/>
    <w:basedOn w:val="Title"/>
    <w:qFormat/>
    <w:rsid w:val="000D47F6"/>
    <w:rPr>
      <w:b/>
      <w:smallCaps/>
      <w:color w:val="3B4658" w:themeColor="accent4" w:themeShade="80"/>
      <w:sz w:val="24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5E49"/>
    <w:pPr>
      <w:spacing w:line="240" w:lineRule="auto"/>
    </w:pPr>
    <w:rPr>
      <w:rFonts w:asciiTheme="majorHAnsi" w:eastAsiaTheme="minorEastAsia" w:hAnsiTheme="majorHAnsi"/>
      <w:bCs/>
      <w:smallCaps/>
      <w:color w:val="242852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9E5E49"/>
    <w:rPr>
      <w:b w:val="0"/>
      <w:bCs/>
      <w:i/>
      <w:color w:val="242852" w:themeColor="text2"/>
    </w:rPr>
  </w:style>
  <w:style w:type="character" w:styleId="Emphasis">
    <w:name w:val="Emphasis"/>
    <w:basedOn w:val="DefaultParagraphFont"/>
    <w:uiPriority w:val="20"/>
    <w:qFormat/>
    <w:rsid w:val="009E5E49"/>
    <w:rPr>
      <w:b/>
      <w:i/>
      <w:iCs/>
    </w:rPr>
  </w:style>
  <w:style w:type="paragraph" w:styleId="NoSpacing">
    <w:name w:val="No Spacing"/>
    <w:link w:val="NoSpacingChar"/>
    <w:uiPriority w:val="1"/>
    <w:qFormat/>
    <w:rsid w:val="009E5E4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E5E49"/>
  </w:style>
  <w:style w:type="character" w:styleId="SubtleEmphasis">
    <w:name w:val="Subtle Emphasis"/>
    <w:basedOn w:val="DefaultParagraphFont"/>
    <w:uiPriority w:val="19"/>
    <w:qFormat/>
    <w:rsid w:val="009E5E49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9E5E49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51567E"/>
    <w:rPr>
      <w:rFonts w:asciiTheme="majorHAnsi" w:hAnsiTheme="majorHAnsi"/>
      <w:b/>
      <w:bCs/>
      <w:i w:val="0"/>
      <w:caps/>
      <w:smallCaps w:val="0"/>
      <w:color w:val="3476B1" w:themeColor="accent2" w:themeShade="BF"/>
      <w:spacing w:val="10"/>
      <w:sz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5E49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25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C29"/>
    <w:rPr>
      <w:rFonts w:cs="Calibri Light"/>
      <w:color w:val="000000" w:themeColor="text1"/>
      <w:sz w:val="21"/>
    </w:rPr>
  </w:style>
  <w:style w:type="paragraph" w:styleId="Footer">
    <w:name w:val="footer"/>
    <w:basedOn w:val="Normal"/>
    <w:link w:val="FooterChar"/>
    <w:uiPriority w:val="99"/>
    <w:unhideWhenUsed/>
    <w:rsid w:val="00225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C29"/>
    <w:rPr>
      <w:rFonts w:cs="Calibri Light"/>
      <w:color w:val="000000" w:themeColor="tex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Downloads/systems+analysis/tamplate.dotx" TargetMode="Externa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D81FCB-B691-CE4A-B9FC-FB769C1EF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tamplate.dotx</Template>
  <TotalTime>11</TotalTime>
  <Pages>3</Pages>
  <Words>393</Words>
  <Characters>1682</Characters>
  <Application>Microsoft Office Word</Application>
  <DocSecurity>0</DocSecurity>
  <Lines>49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/>
  <cp:lastModifiedBy>mina karami</cp:lastModifiedBy>
  <cp:revision>2</cp:revision>
  <dcterms:created xsi:type="dcterms:W3CDTF">2026-04-13T18:01:00Z</dcterms:created>
  <dcterms:modified xsi:type="dcterms:W3CDTF">2026-04-14T06:20:00Z</dcterms:modified>
  <cp:category/>
</cp:coreProperties>
</file>