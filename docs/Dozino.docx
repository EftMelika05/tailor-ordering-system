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14B2" w:rsidRDefault="00F714B2" w:rsidP="00801C5C">
      <w:pPr>
        <w:pStyle w:val="Title"/>
        <w:rPr>
          <w:rFonts w:cstheme="majorHAnsi"/>
        </w:rPr>
      </w:pPr>
      <w:r w:rsidRPr="00BA0574">
        <w:drawing>
          <wp:anchor distT="0" distB="0" distL="114300" distR="114300" simplePos="0" relativeHeight="251659264" behindDoc="1" locked="0" layoutInCell="1" allowOverlap="1" wp14:anchorId="2C8859A7" wp14:editId="05E421E1">
            <wp:simplePos x="0" y="0"/>
            <wp:positionH relativeFrom="margin">
              <wp:posOffset>1739900</wp:posOffset>
            </wp:positionH>
            <wp:positionV relativeFrom="page">
              <wp:posOffset>1193800</wp:posOffset>
            </wp:positionV>
            <wp:extent cx="1811020" cy="2186940"/>
            <wp:effectExtent l="0" t="0" r="5080" b="0"/>
            <wp:wrapTight wrapText="bothSides">
              <wp:wrapPolygon edited="0">
                <wp:start x="0" y="0"/>
                <wp:lineTo x="0" y="13296"/>
                <wp:lineTo x="303" y="15178"/>
                <wp:lineTo x="3938" y="16056"/>
                <wp:lineTo x="9088" y="16056"/>
                <wp:lineTo x="6665" y="17937"/>
                <wp:lineTo x="4999" y="18188"/>
                <wp:lineTo x="2272" y="19443"/>
                <wp:lineTo x="2272" y="20697"/>
                <wp:lineTo x="6665" y="21449"/>
                <wp:lineTo x="9846" y="21449"/>
                <wp:lineTo x="12269" y="21449"/>
                <wp:lineTo x="18783" y="20070"/>
                <wp:lineTo x="19237" y="19443"/>
                <wp:lineTo x="18480" y="18188"/>
                <wp:lineTo x="17268" y="18063"/>
                <wp:lineTo x="18177" y="16683"/>
                <wp:lineTo x="17268" y="16056"/>
                <wp:lineTo x="21358" y="15303"/>
                <wp:lineTo x="21509" y="13045"/>
                <wp:lineTo x="21509" y="0"/>
                <wp:lineTo x="0" y="0"/>
              </wp:wrapPolygon>
            </wp:wrapTight>
            <wp:docPr id="162098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/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14B2" w:rsidRDefault="00F714B2" w:rsidP="00801C5C">
      <w:pPr>
        <w:pStyle w:val="Title"/>
      </w:pPr>
    </w:p>
    <w:p w:rsidR="00F714B2" w:rsidRDefault="00F714B2" w:rsidP="00801C5C">
      <w:pPr>
        <w:pStyle w:val="Title"/>
      </w:pPr>
    </w:p>
    <w:p w:rsidR="00F714B2" w:rsidRDefault="00EF5513" w:rsidP="00801C5C">
      <w:pPr>
        <w:pStyle w:val="Title"/>
      </w:pPr>
      <w:r>
        <w:drawing>
          <wp:anchor distT="0" distB="0" distL="114300" distR="114300" simplePos="0" relativeHeight="251660288" behindDoc="0" locked="0" layoutInCell="1" allowOverlap="1" wp14:anchorId="6A3A96CC">
            <wp:simplePos x="0" y="0"/>
            <wp:positionH relativeFrom="margin">
              <wp:posOffset>4991100</wp:posOffset>
            </wp:positionH>
            <wp:positionV relativeFrom="margin">
              <wp:posOffset>3088005</wp:posOffset>
            </wp:positionV>
            <wp:extent cx="800100" cy="1000125"/>
            <wp:effectExtent l="0" t="0" r="0" b="3175"/>
            <wp:wrapSquare wrapText="bothSides"/>
            <wp:docPr id="571052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2379" name="Picture 5710523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4BB5" w:rsidRDefault="00F714B2" w:rsidP="00801C5C">
      <w:pPr>
        <w:pStyle w:val="Title"/>
        <w:rPr>
          <w:rtl/>
        </w:rPr>
      </w:pPr>
      <w:r w:rsidRPr="00801C5C">
        <w:t xml:space="preserve">Dozino </w:t>
      </w:r>
    </w:p>
    <w:p w:rsidR="009E5E49" w:rsidRPr="004C4DF0" w:rsidRDefault="00F714B2" w:rsidP="00801C5C">
      <w:pPr>
        <w:pStyle w:val="Title"/>
      </w:pPr>
      <w:r>
        <w:t xml:space="preserve">                    </w:t>
      </w:r>
    </w:p>
    <w:p w:rsidR="0051567E" w:rsidRPr="00E5122A" w:rsidRDefault="0051567E" w:rsidP="00D65C48">
      <w:pPr>
        <w:pStyle w:val="normala"/>
      </w:pPr>
      <w:r w:rsidRPr="00E5122A">
        <w:t>Prepared for: Dr. ghazvini , Course Instructor, Systems Analysis and Design</w:t>
      </w:r>
    </w:p>
    <w:p w:rsidR="0051567E" w:rsidRPr="00E5122A" w:rsidRDefault="0051567E" w:rsidP="00D65C48">
      <w:pPr>
        <w:pStyle w:val="normala"/>
      </w:pPr>
      <w:r w:rsidRPr="00E5122A">
        <w:t>Prepared by: Mina Karami Nejad, Melika Eftekhari , Fateme Ghanbari , Faeze Asadi , Anahita Rafati</w:t>
      </w:r>
    </w:p>
    <w:p w:rsidR="009E5E49" w:rsidRPr="004C4DF0" w:rsidRDefault="009E5E49" w:rsidP="00FC312D">
      <w:pPr>
        <w:rPr>
          <w:rFonts w:cstheme="majorHAnsi"/>
        </w:rPr>
      </w:pPr>
    </w:p>
    <w:p w:rsidR="00B90F35" w:rsidRPr="00801C5C" w:rsidRDefault="00F714B2" w:rsidP="004914BD">
      <w:pPr>
        <w:rPr>
          <w:color w:val="B55374" w:themeColor="accent4" w:themeShade="BF"/>
          <w:sz w:val="32"/>
          <w:szCs w:val="32"/>
        </w:rPr>
      </w:pPr>
      <w:r w:rsidRPr="00801C5C">
        <w:rPr>
          <w:rFonts w:hint="cs"/>
          <w:color w:val="B55374" w:themeColor="accent4" w:themeShade="BF"/>
          <w:sz w:val="32"/>
          <w:szCs w:val="32"/>
          <w:rtl/>
        </w:rPr>
        <w:t>دوزینو:</w:t>
      </w:r>
    </w:p>
    <w:p w:rsidR="00F714B2" w:rsidRDefault="00B90F35" w:rsidP="00E5122A">
      <w:r>
        <w:rPr>
          <w:rFonts w:hint="cs"/>
          <w:rtl/>
        </w:rPr>
        <w:t>سیستم ثبت سفارش دوخت لباس آنلاین</w:t>
      </w:r>
    </w:p>
    <w:p w:rsidR="00F71A35" w:rsidRDefault="00F71A35" w:rsidP="00E5122A"/>
    <w:p w:rsidR="00F71A35" w:rsidRDefault="00F71A35" w:rsidP="00E5122A"/>
    <w:p w:rsidR="00F71A35" w:rsidRDefault="00F71A35" w:rsidP="00E5122A"/>
    <w:p w:rsidR="00F71A35" w:rsidRDefault="00F71A35" w:rsidP="00F71A35">
      <w:pPr>
        <w:jc w:val="center"/>
      </w:pPr>
      <w:r>
        <w:t>140</w:t>
      </w:r>
      <w:r w:rsidR="004063AE">
        <w:t>4-1405</w:t>
      </w:r>
    </w:p>
    <w:p w:rsidR="00F71A35" w:rsidRDefault="00F71A35" w:rsidP="00E5122A"/>
    <w:p w:rsidR="00F71A35" w:rsidRPr="00F714B2" w:rsidRDefault="00F71A35" w:rsidP="00E5122A"/>
    <w:sdt>
      <w:sdtPr>
        <w:rPr>
          <w:rFonts w:asciiTheme="minorHAnsi" w:eastAsiaTheme="minorHAnsi" w:hAnsi="Symbol" w:cstheme="minorHAnsi"/>
          <w:caps w:val="0"/>
          <w:color w:val="B55374" w:themeColor="accent4" w:themeShade="BF"/>
          <w:spacing w:val="0"/>
          <w:sz w:val="28"/>
          <w:szCs w:val="26"/>
        </w:rPr>
        <w:id w:val="-168327931"/>
        <w:docPartObj>
          <w:docPartGallery w:val="Table of Contents"/>
          <w:docPartUnique/>
        </w:docPartObj>
      </w:sdtPr>
      <w:sdtContent>
        <w:p w:rsidR="0069354F" w:rsidRDefault="0069354F" w:rsidP="00F3540A">
          <w:pPr>
            <w:pStyle w:val="TOCHeading"/>
            <w:rPr>
              <w:rtl/>
            </w:rPr>
          </w:pPr>
          <w:r>
            <w:t>Contents</w:t>
          </w:r>
          <w:r>
            <w:tab/>
          </w:r>
        </w:p>
        <w:p w:rsidR="00D17F52" w:rsidRDefault="001A2D1F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r>
            <w:rPr>
              <w:rStyle w:val="Hyperlink"/>
              <w:rFonts w:asciiTheme="minorHAnsi" w:hAnsiTheme="minorHAnsi" w:cstheme="minorHAnsi"/>
              <w:sz w:val="22"/>
              <w:szCs w:val="26"/>
            </w:rPr>
            <w:fldChar w:fldCharType="begin"/>
          </w:r>
          <w:r>
            <w:rPr>
              <w:rStyle w:val="Hyperlink"/>
              <w:rFonts w:asciiTheme="minorHAnsi" w:hAnsiTheme="minorHAnsi" w:cstheme="minorHAnsi"/>
              <w:sz w:val="22"/>
              <w:szCs w:val="26"/>
            </w:rPr>
            <w:instrText xml:space="preserve"> TOC \o "1-2" \h \z \u </w:instrText>
          </w:r>
          <w:r>
            <w:rPr>
              <w:rStyle w:val="Hyperlink"/>
              <w:rFonts w:asciiTheme="minorHAnsi" w:hAnsiTheme="minorHAnsi" w:cstheme="minorHAnsi"/>
              <w:sz w:val="22"/>
              <w:szCs w:val="26"/>
            </w:rPr>
            <w:fldChar w:fldCharType="separate"/>
          </w:r>
          <w:hyperlink w:anchor="_Toc230355792" w:history="1">
            <w:r w:rsidR="00D17F52" w:rsidRPr="00A707BD">
              <w:rPr>
                <w:rStyle w:val="Hyperlink"/>
              </w:rPr>
              <w:t>introduction</w:t>
            </w:r>
            <w:r w:rsidR="00D17F52">
              <w:rPr>
                <w:webHidden/>
              </w:rPr>
              <w:tab/>
            </w:r>
            <w:r w:rsidR="00D17F52">
              <w:rPr>
                <w:webHidden/>
              </w:rPr>
              <w:fldChar w:fldCharType="begin"/>
            </w:r>
            <w:r w:rsidR="00D17F52">
              <w:rPr>
                <w:webHidden/>
              </w:rPr>
              <w:instrText xml:space="preserve"> PAGEREF _Toc230355792 \h </w:instrText>
            </w:r>
            <w:r w:rsidR="00D17F52">
              <w:rPr>
                <w:webHidden/>
              </w:rPr>
            </w:r>
            <w:r w:rsidR="00D17F52">
              <w:rPr>
                <w:webHidden/>
              </w:rPr>
              <w:fldChar w:fldCharType="separate"/>
            </w:r>
            <w:r w:rsidR="00D17F52">
              <w:rPr>
                <w:webHidden/>
              </w:rPr>
              <w:t>6</w:t>
            </w:r>
            <w:r w:rsidR="00D17F52"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hyperlink w:anchor="_Toc230355793" w:history="1">
            <w:r w:rsidRPr="00A707BD">
              <w:rPr>
                <w:rStyle w:val="Hyperlink"/>
              </w:rPr>
              <w:t>Project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hyperlink w:anchor="_Toc230355794" w:history="1">
            <w:r w:rsidRPr="00A707BD">
              <w:rPr>
                <w:rStyle w:val="Hyperlink"/>
              </w:rPr>
              <w:t>project objectives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hyperlink w:anchor="_Toc230355795" w:history="1">
            <w:r w:rsidRPr="00A707BD">
              <w:rPr>
                <w:rStyle w:val="Hyperlink"/>
              </w:rPr>
              <w:t>project charter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hyperlink w:anchor="_Toc230355796" w:history="1">
            <w:r w:rsidRPr="00A707BD">
              <w:rPr>
                <w:rStyle w:val="Hyperlink"/>
              </w:rPr>
              <w:t>methodology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797" w:history="1">
            <w:r w:rsidRPr="00A707BD">
              <w:rPr>
                <w:rStyle w:val="Hyperlink"/>
              </w:rPr>
              <w:t>waterfall &amp; 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hyperlink w:anchor="_Toc230355798" w:history="1">
            <w:r w:rsidRPr="00A707BD">
              <w:rPr>
                <w:rStyle w:val="Hyperlink"/>
              </w:rPr>
              <w:t>system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799" w:history="1">
            <w:r w:rsidRPr="00A707BD">
              <w:rPr>
                <w:rStyle w:val="Hyperlink"/>
              </w:rPr>
              <w:t>project sponsor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00" w:history="1">
            <w:r w:rsidRPr="00A707BD">
              <w:rPr>
                <w:rStyle w:val="Hyperlink"/>
              </w:rPr>
              <w:t>business need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01" w:history="1">
            <w:r w:rsidRPr="00A707BD">
              <w:rPr>
                <w:rStyle w:val="Hyperlink"/>
              </w:rPr>
              <w:t>business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02" w:history="1">
            <w:r w:rsidRPr="00A707BD">
              <w:rPr>
                <w:rStyle w:val="Hyperlink"/>
              </w:rPr>
              <w:t>business value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03" w:history="1">
            <w:r w:rsidRPr="00A707BD">
              <w:rPr>
                <w:rStyle w:val="Hyperlink"/>
              </w:rPr>
              <w:t>Special issues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04" w:history="1">
            <w:r w:rsidRPr="00A707BD">
              <w:rPr>
                <w:rStyle w:val="Hyperlink"/>
              </w:rPr>
              <w:t>expected users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hyperlink w:anchor="_Toc230355805" w:history="1">
            <w:r w:rsidRPr="00A707BD">
              <w:rPr>
                <w:rStyle w:val="Hyperlink"/>
              </w:rPr>
              <w:t>feasibility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06" w:history="1">
            <w:r w:rsidRPr="00A707BD">
              <w:rPr>
                <w:rStyle w:val="Hyperlink"/>
              </w:rPr>
              <w:t>technical feasibility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07" w:history="1">
            <w:r w:rsidRPr="00A707BD">
              <w:rPr>
                <w:rStyle w:val="Hyperlink"/>
              </w:rPr>
              <w:t>economic feasibility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08" w:history="1">
            <w:r w:rsidRPr="00A707BD">
              <w:rPr>
                <w:rStyle w:val="Hyperlink"/>
              </w:rPr>
              <w:t>organizational feasibility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hyperlink w:anchor="_Toc230355809" w:history="1">
            <w:r w:rsidRPr="00A707BD">
              <w:rPr>
                <w:rStyle w:val="Hyperlink"/>
              </w:rPr>
              <w:t>effort estimation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10" w:history="1">
            <w:r w:rsidRPr="00A707BD">
              <w:rPr>
                <w:rStyle w:val="Hyperlink"/>
              </w:rPr>
              <w:t>use-case piont method(UCP)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11" w:history="1">
            <w:r w:rsidRPr="00A707BD">
              <w:rPr>
                <w:rStyle w:val="Hyperlink"/>
              </w:rPr>
              <w:t>UAW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12" w:history="1">
            <w:r w:rsidRPr="00A707BD">
              <w:rPr>
                <w:rStyle w:val="Hyperlink"/>
              </w:rPr>
              <w:t>UUCW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13" w:history="1">
            <w:r w:rsidRPr="00A707BD">
              <w:rPr>
                <w:rStyle w:val="Hyperlink"/>
              </w:rPr>
              <w:t>UUCP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14" w:history="1">
            <w:r w:rsidRPr="00A707BD">
              <w:rPr>
                <w:rStyle w:val="Hyperlink"/>
              </w:rPr>
              <w:t>TCF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15" w:history="1">
            <w:r w:rsidRPr="00A707BD">
              <w:rPr>
                <w:rStyle w:val="Hyperlink"/>
              </w:rPr>
              <w:t>ECF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16" w:history="1">
            <w:r w:rsidRPr="00A707BD">
              <w:rPr>
                <w:rStyle w:val="Hyperlink"/>
              </w:rPr>
              <w:t>UCP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17" w:history="1">
            <w:r w:rsidRPr="00A707BD">
              <w:rPr>
                <w:rStyle w:val="Hyperlink"/>
              </w:rPr>
              <w:t>Person-month/Person-hour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hyperlink w:anchor="_Toc230355818" w:history="1">
            <w:r w:rsidRPr="00A707BD">
              <w:rPr>
                <w:rStyle w:val="Hyperlink"/>
              </w:rPr>
              <w:t>work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19" w:history="1">
            <w:r w:rsidRPr="00A707BD">
              <w:rPr>
                <w:rStyle w:val="Hyperlink"/>
              </w:rPr>
              <w:t>task 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20" w:history="1">
            <w:r w:rsidRPr="00A707BD">
              <w:rPr>
                <w:rStyle w:val="Hyperlink"/>
              </w:rPr>
              <w:t>WBS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21" w:history="1">
            <w:r w:rsidRPr="00A707BD">
              <w:rPr>
                <w:rStyle w:val="Hyperlink"/>
              </w:rPr>
              <w:t>Gantt chart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22" w:history="1">
            <w:r w:rsidRPr="00A707BD">
              <w:rPr>
                <w:rStyle w:val="Hyperlink"/>
              </w:rPr>
              <w:t>network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23" w:history="1">
            <w:r w:rsidRPr="00A707BD">
              <w:rPr>
                <w:rStyle w:val="Hyperlink"/>
              </w:rPr>
              <w:t>scope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24" w:history="1">
            <w:r w:rsidRPr="00A707BD">
              <w:rPr>
                <w:rStyle w:val="Hyperlink"/>
              </w:rPr>
              <w:t>Time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25" w:history="1">
            <w:r w:rsidRPr="00A707BD">
              <w:rPr>
                <w:rStyle w:val="Hyperlink"/>
              </w:rPr>
              <w:t>risk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26" w:history="1">
            <w:r w:rsidRPr="00A707BD">
              <w:rPr>
                <w:rStyle w:val="Hyperlink"/>
              </w:rPr>
              <w:t>staffing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27" w:history="1">
            <w:r w:rsidRPr="00A707BD">
              <w:rPr>
                <w:rStyle w:val="Hyperlink"/>
              </w:rPr>
              <w:t>standards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28" w:history="1">
            <w:r w:rsidRPr="00A707BD">
              <w:rPr>
                <w:rStyle w:val="Hyperlink"/>
              </w:rPr>
              <w:t>environment &amp; infrastructure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hyperlink w:anchor="_Toc230355829" w:history="1">
            <w:r w:rsidRPr="00A707BD">
              <w:rPr>
                <w:rStyle w:val="Hyperlink"/>
              </w:rPr>
              <w:t>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30" w:history="1">
            <w:r w:rsidRPr="00A707BD">
              <w:rPr>
                <w:rStyle w:val="Hyperlink"/>
              </w:rPr>
              <w:t>Requirements definition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31" w:history="1">
            <w:r w:rsidRPr="00A707BD">
              <w:rPr>
                <w:rStyle w:val="Hyperlink"/>
              </w:rPr>
              <w:t>Requirements gathering methods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32" w:history="1">
            <w:r w:rsidRPr="00A707BD">
              <w:rPr>
                <w:rStyle w:val="Hyperlink"/>
              </w:rPr>
              <w:t>interview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33" w:history="1">
            <w:r w:rsidRPr="00A707BD">
              <w:rPr>
                <w:rStyle w:val="Hyperlink"/>
              </w:rPr>
              <w:t>observation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34" w:history="1">
            <w:r w:rsidRPr="00A707BD">
              <w:rPr>
                <w:rStyle w:val="Hyperlink"/>
              </w:rPr>
              <w:t>document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35" w:history="1">
            <w:r w:rsidRPr="00A707BD">
              <w:rPr>
                <w:rStyle w:val="Hyperlink"/>
              </w:rPr>
              <w:t>functional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36" w:history="1">
            <w:r w:rsidRPr="00A707BD">
              <w:rPr>
                <w:rStyle w:val="Hyperlink"/>
              </w:rPr>
              <w:t>non-functional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37" w:history="1">
            <w:r w:rsidRPr="00A707BD">
              <w:rPr>
                <w:rStyle w:val="Hyperlink"/>
              </w:rPr>
              <w:t>Future Enhancements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kern w:val="2"/>
              <w:szCs w:val="24"/>
              <w:lang w:bidi="ar-SA"/>
              <w14:ligatures w14:val="standardContextual"/>
            </w:rPr>
          </w:pPr>
          <w:hyperlink w:anchor="_Toc230355838" w:history="1">
            <w:r w:rsidRPr="00A707BD">
              <w:rPr>
                <w:rStyle w:val="Hyperlink"/>
              </w:rPr>
              <w:t>functional models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:rsidR="00D17F52" w:rsidRDefault="00D17F52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color w:val="auto"/>
              <w:kern w:val="2"/>
              <w:sz w:val="24"/>
              <w:lang w:bidi="ar-SA"/>
              <w14:ligatures w14:val="standardContextual"/>
            </w:rPr>
          </w:pPr>
          <w:hyperlink w:anchor="_Toc230355839" w:history="1">
            <w:r w:rsidRPr="00A707BD">
              <w:rPr>
                <w:rStyle w:val="Hyperlink"/>
              </w:rPr>
              <w:t>use-case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_Toc230355839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:rsidR="0069354F" w:rsidRDefault="001A2D1F" w:rsidP="00F3540A">
          <w:pPr>
            <w:pStyle w:val="TOCHeading"/>
            <w:rPr>
              <w:rFonts w:hAnsi="Symbol"/>
              <w:color w:val="A5B592" w:themeColor="accent1"/>
              <w:sz w:val="28"/>
            </w:rPr>
          </w:pPr>
          <w:r>
            <w:rPr>
              <w:rStyle w:val="Hyperlink"/>
              <w:rFonts w:asciiTheme="minorHAnsi" w:eastAsia="Times New Roman" w:hAnsiTheme="minorHAnsi" w:cstheme="minorHAnsi"/>
              <w:spacing w:val="0"/>
              <w:sz w:val="22"/>
              <w:szCs w:val="26"/>
            </w:rPr>
            <w:fldChar w:fldCharType="end"/>
          </w:r>
        </w:p>
        <w:p w:rsidR="0069354F" w:rsidRDefault="00000000" w:rsidP="00823536">
          <w:pPr>
            <w:pStyle w:val="Heading2"/>
            <w:rPr>
              <w:rFonts w:asciiTheme="majorHAnsi" w:eastAsia="Times New Roman" w:hAnsiTheme="majorHAnsi" w:cs="Calibri Light"/>
              <w:color w:val="auto"/>
              <w:sz w:val="24"/>
              <w:szCs w:val="24"/>
            </w:rPr>
          </w:pPr>
        </w:p>
      </w:sdtContent>
    </w:sdt>
    <w:p w:rsidR="00225C29" w:rsidRPr="004C4DF0" w:rsidRDefault="00225C29" w:rsidP="00FC312D">
      <w:pPr>
        <w:bidi/>
        <w:rPr>
          <w:rFonts w:cstheme="majorHAnsi"/>
          <w:color w:val="000000"/>
          <w:position w:val="10"/>
          <w:rtl/>
        </w:rPr>
      </w:pPr>
    </w:p>
    <w:p w:rsidR="0022661F" w:rsidRPr="0022661F" w:rsidRDefault="00225C29" w:rsidP="0022661F">
      <w:pPr>
        <w:spacing w:after="200"/>
        <w:rPr>
          <w:rFonts w:cstheme="majorHAnsi"/>
          <w:color w:val="000000"/>
          <w:position w:val="10"/>
          <w:sz w:val="22"/>
        </w:rPr>
      </w:pPr>
      <w:r w:rsidRPr="004C4DF0">
        <w:rPr>
          <w:rFonts w:cstheme="majorHAnsi"/>
          <w:color w:val="000000"/>
          <w:position w:val="10"/>
          <w:sz w:val="22"/>
          <w:rtl/>
        </w:rPr>
        <w:br w:type="page"/>
      </w:r>
    </w:p>
    <w:p w:rsidR="0022661F" w:rsidRPr="0022661F" w:rsidRDefault="0022661F" w:rsidP="00823536">
      <w:pPr>
        <w:pStyle w:val="Heading2"/>
      </w:pPr>
    </w:p>
    <w:p w:rsidR="00E23FA2" w:rsidRPr="0022661F" w:rsidRDefault="00E23FA2" w:rsidP="0022661F">
      <w:pPr>
        <w:spacing w:after="200"/>
        <w:rPr>
          <w:rFonts w:cstheme="majorHAnsi"/>
          <w:color w:val="000000"/>
          <w:position w:val="10"/>
          <w:sz w:val="22"/>
        </w:rPr>
      </w:pPr>
    </w:p>
    <w:p w:rsidR="00E4709E" w:rsidRDefault="00E4709E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FC312D">
      <w:pPr>
        <w:rPr>
          <w:rFonts w:cstheme="majorHAnsi"/>
        </w:rPr>
      </w:pPr>
    </w:p>
    <w:p w:rsidR="00797862" w:rsidRDefault="00797862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801C5C" w:rsidRPr="00D65C48" w:rsidRDefault="00801C5C" w:rsidP="005D1AC7">
      <w:pPr>
        <w:pStyle w:val="Heading1"/>
      </w:pPr>
      <w:bookmarkStart w:id="0" w:name="_Toc230355792"/>
      <w:r w:rsidRPr="00D65C48">
        <w:lastRenderedPageBreak/>
        <w:t>introduction</w:t>
      </w:r>
      <w:bookmarkEnd w:id="0"/>
    </w:p>
    <w:p w:rsidR="00733445" w:rsidRDefault="00CD3EFD" w:rsidP="00A01E6C">
      <w:pPr>
        <w:pStyle w:val="Subtitle"/>
      </w:pPr>
      <w:r w:rsidRPr="00D65C48">
        <w:rPr>
          <w:rtl/>
        </w:rPr>
        <w:t>مقدمه</w:t>
      </w:r>
    </w:p>
    <w:p w:rsidR="00D65C48" w:rsidRDefault="00D65C48" w:rsidP="00D65C48"/>
    <w:p w:rsidR="00D65C48" w:rsidRPr="00D65C48" w:rsidRDefault="00D65C48" w:rsidP="00D65C48">
      <w:pPr>
        <w:rPr>
          <w:rtl/>
        </w:rPr>
      </w:pPr>
    </w:p>
    <w:p w:rsidR="00CD3EFD" w:rsidRDefault="00CD3EFD" w:rsidP="00D65C48">
      <w:r>
        <w:rPr>
          <w:rtl/>
        </w:rPr>
        <w:t>با گسترش استفاده از اینترنت و فناوری‌های دیجیتال، بسیاری از خدمات سنتی به سمت ارائه آنلاین حرکت کرده‌اند. صنعت پوشاک و خیاطی نیز از این تغییر مستثنی نیست و مشتریان امروزه تمایل دارند خدمات مورد نیاز خود را سریع‌تر و آسان‌تر از طریق بسترهای آنلاین دریافت کنند. با این حال، فرآیند سفارش دوخت لباس در بسیاری از موارد همچنان به صورت حضوری انجام می‌شود که می‌تواند زمان‌بر و محدودکننده باشد.</w:t>
      </w:r>
    </w:p>
    <w:p w:rsidR="00CD3EFD" w:rsidRDefault="00CD3EFD" w:rsidP="00D65C48">
      <w:pPr>
        <w:rPr>
          <w:rtl/>
        </w:rPr>
      </w:pPr>
      <w:r>
        <w:rPr>
          <w:rtl/>
        </w:rPr>
        <w:t>هدف از این پروژه طراحی و پیاده‌سازی یک سامانه سفارش آنلاین دوخت لباس است که به کاربران امکان می‌دهد مدل لباس مورد نظر خود را انتخاب کرده، اندازه‌ها و جزئیات مورد نیاز را ثبت کنند و سفارش خود را به صورت آنلاین ارسال نمایند. این سیستم می‌تواند فرآیند ارتباط میان مشتری و خیاط را ساده‌تر کرده و مدیریت سفارش‌ها را برای کسب‌وکارهای خیاطی بهبود دهد.</w:t>
      </w:r>
    </w:p>
    <w:p w:rsidR="00CD3EFD" w:rsidRDefault="00CD3EFD" w:rsidP="00D65C48">
      <w:pPr>
        <w:rPr>
          <w:rtl/>
        </w:rPr>
      </w:pPr>
      <w:r>
        <w:rPr>
          <w:rtl/>
        </w:rPr>
        <w:t>در این مستند، مراحل تحلیل، طراحی و پیاده‌سازی این سامانه بررسی شده و نیازمندی‌ها، معماری سیستم، طراحی پایگاه داده و سایر بخش‌های مرتبط با توسعه سیستم ارائه می‌شود.</w:t>
      </w:r>
    </w:p>
    <w:p w:rsidR="00CD3EFD" w:rsidRPr="00CD3EFD" w:rsidRDefault="00CD3EFD" w:rsidP="00CD3EFD">
      <w:pPr>
        <w:bidi/>
        <w:rPr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</w:rPr>
      </w:pPr>
    </w:p>
    <w:p w:rsidR="00801C5C" w:rsidRDefault="00801C5C" w:rsidP="00801C5C">
      <w:pPr>
        <w:bidi/>
        <w:rPr>
          <w:rFonts w:cstheme="majorHAnsi"/>
          <w:rtl/>
        </w:rPr>
      </w:pPr>
    </w:p>
    <w:p w:rsidR="00733445" w:rsidRDefault="00801C5C" w:rsidP="005D1AC7">
      <w:pPr>
        <w:pStyle w:val="Heading1"/>
      </w:pPr>
      <w:bookmarkStart w:id="1" w:name="_Toc230355793"/>
      <w:r>
        <w:lastRenderedPageBreak/>
        <w:t>Project Overview</w:t>
      </w:r>
      <w:bookmarkEnd w:id="1"/>
    </w:p>
    <w:p w:rsidR="00D65C48" w:rsidRDefault="00EF5513" w:rsidP="00A01E6C">
      <w:pPr>
        <w:pStyle w:val="Subtitle"/>
      </w:pPr>
      <w:r w:rsidRPr="00D65C48">
        <w:rPr>
          <w:rtl/>
        </w:rPr>
        <w:t>شرح کلی پروژه</w:t>
      </w:r>
    </w:p>
    <w:p w:rsidR="00D65C48" w:rsidRDefault="00D65C48" w:rsidP="00A01E6C">
      <w:pPr>
        <w:pStyle w:val="Subtitle"/>
      </w:pPr>
    </w:p>
    <w:p w:rsidR="00801C5C" w:rsidRPr="00D65C48" w:rsidRDefault="00EF5513" w:rsidP="00A01E6C">
      <w:pPr>
        <w:pStyle w:val="Subtitle"/>
        <w:bidi w:val="0"/>
        <w:rPr>
          <w:rtl/>
        </w:rPr>
      </w:pPr>
      <w:r w:rsidRPr="00D65C48">
        <w:rPr>
          <w:rtl/>
        </w:rPr>
        <w:t xml:space="preserve"> </w:t>
      </w:r>
    </w:p>
    <w:p w:rsidR="00EF5513" w:rsidRPr="00EF5513" w:rsidRDefault="00EF5513" w:rsidP="00D65C48">
      <w:r w:rsidRPr="00EF5513">
        <w:rPr>
          <w:rtl/>
        </w:rPr>
        <w:t xml:space="preserve">این پروژه با هدف مکانیزه </w:t>
      </w:r>
      <w:r>
        <w:rPr>
          <w:rFonts w:hint="cs"/>
          <w:rtl/>
        </w:rPr>
        <w:t>سیستماتیک کردن</w:t>
      </w:r>
      <w:r w:rsidRPr="00EF5513">
        <w:rPr>
          <w:rtl/>
        </w:rPr>
        <w:t xml:space="preserve"> فرآیندهای سنتی در مزون‌ها و کارگاه‌های خیاطی طراحی شده است. سیستم سفارش لباس، پلتفرمی هوشمند است که واسطی میان مشتری و خیاط ایجاد می‌کند تا چالش‌های مربوط به اندازه‌گیری‌های دستی، فراموشی جزئیات سفارش</w:t>
      </w:r>
      <w:r>
        <w:rPr>
          <w:rFonts w:hint="cs"/>
          <w:rtl/>
        </w:rPr>
        <w:t xml:space="preserve"> ، عدم آگاهی از قیمت و زمان آماده سازی</w:t>
      </w:r>
      <w:r w:rsidRPr="00EF5513">
        <w:rPr>
          <w:rtl/>
        </w:rPr>
        <w:t xml:space="preserve"> و عدم اطلاع‌رسانی دقیق به مشتری را برطرف سازد.</w:t>
      </w:r>
    </w:p>
    <w:p w:rsidR="00EF5513" w:rsidRDefault="00EF5513" w:rsidP="00D65C48">
      <w:pPr>
        <w:rPr>
          <w:rtl/>
        </w:rPr>
      </w:pPr>
      <w:r w:rsidRPr="00EF5513">
        <w:rPr>
          <w:rtl/>
        </w:rPr>
        <w:t>در این سامانه، مشتریان می‌توانند مدل‌های مورد نظر خود را مشاهده، انتخاب و سفارش دهند</w:t>
      </w:r>
      <w:r>
        <w:rPr>
          <w:rFonts w:hint="cs"/>
          <w:rtl/>
        </w:rPr>
        <w:t xml:space="preserve"> و زمان و قیمت تخمینی آن را مشاهده کنند</w:t>
      </w:r>
      <w:r w:rsidRPr="00EF5513">
        <w:rPr>
          <w:rtl/>
        </w:rPr>
        <w:t>.</w:t>
      </w:r>
      <w:r>
        <w:rPr>
          <w:rFonts w:hint="cs"/>
          <w:rtl/>
        </w:rPr>
        <w:t xml:space="preserve"> </w:t>
      </w:r>
    </w:p>
    <w:p w:rsidR="00EF5513" w:rsidRPr="00EF5513" w:rsidRDefault="00EF5513" w:rsidP="00D65C48">
      <w:pPr>
        <w:rPr>
          <w:rtl/>
        </w:rPr>
      </w:pPr>
      <w:r w:rsidRPr="00EF5513">
        <w:rPr>
          <w:rtl/>
        </w:rPr>
        <w:t xml:space="preserve"> </w:t>
      </w:r>
      <w:r w:rsidR="00080F6A">
        <w:rPr>
          <w:rFonts w:hint="cs"/>
          <w:rtl/>
        </w:rPr>
        <w:t>همچنین به خیاط کمک میکند تا اطلاعات مشتریان را طبقه بندی شده داشته باشه و چیزی گم نشود.</w:t>
      </w: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</w:rPr>
      </w:pPr>
    </w:p>
    <w:p w:rsidR="00D65C48" w:rsidRDefault="00D65C48" w:rsidP="00D65C48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733445" w:rsidP="00733445">
      <w:pPr>
        <w:bidi/>
        <w:rPr>
          <w:rFonts w:cstheme="majorHAnsi"/>
          <w:rtl/>
        </w:rPr>
      </w:pPr>
    </w:p>
    <w:p w:rsidR="00733445" w:rsidRDefault="00080F6A" w:rsidP="005D1AC7">
      <w:pPr>
        <w:pStyle w:val="Heading1"/>
      </w:pPr>
      <w:bookmarkStart w:id="2" w:name="_Toc230355794"/>
      <w:r>
        <w:lastRenderedPageBreak/>
        <w:t>project objectives</w:t>
      </w:r>
      <w:bookmarkEnd w:id="2"/>
    </w:p>
    <w:p w:rsidR="00080F6A" w:rsidRDefault="00080F6A" w:rsidP="00A01E6C">
      <w:pPr>
        <w:pStyle w:val="Subtitle"/>
      </w:pPr>
      <w:r>
        <w:rPr>
          <w:rFonts w:hint="cs"/>
          <w:rtl/>
        </w:rPr>
        <w:t>اهداف پروژه</w:t>
      </w:r>
    </w:p>
    <w:p w:rsidR="00D65C48" w:rsidRPr="00D65C48" w:rsidRDefault="00D65C48" w:rsidP="00D65C48">
      <w:pPr>
        <w:rPr>
          <w:rtl/>
        </w:rPr>
      </w:pPr>
    </w:p>
    <w:p w:rsidR="00080F6A" w:rsidRPr="00D65C48" w:rsidRDefault="00080F6A" w:rsidP="00D65C48">
      <w:pPr>
        <w:pStyle w:val="ListParagraph"/>
      </w:pPr>
      <w:r w:rsidRPr="00D65C48">
        <w:rPr>
          <w:rtl/>
        </w:rPr>
        <w:t>نمایش و انتخاب مدل ها ، رنگ و جنس پارچه .</w:t>
      </w:r>
    </w:p>
    <w:p w:rsidR="0049062D" w:rsidRPr="00D65C48" w:rsidRDefault="0049062D" w:rsidP="00D65C48">
      <w:pPr>
        <w:pStyle w:val="ListParagraph"/>
        <w:numPr>
          <w:ilvl w:val="0"/>
          <w:numId w:val="0"/>
        </w:numPr>
        <w:ind w:left="1080"/>
        <w:rPr>
          <w:rtl/>
        </w:rPr>
      </w:pPr>
    </w:p>
    <w:p w:rsidR="00080F6A" w:rsidRPr="00D65C48" w:rsidRDefault="00080F6A" w:rsidP="00D65C48">
      <w:pPr>
        <w:pStyle w:val="ListParagraph"/>
      </w:pPr>
      <w:r w:rsidRPr="00D65C48">
        <w:rPr>
          <w:rtl/>
        </w:rPr>
        <w:t>کاهش خطاهای انسانی در ثبت و نگهداری اندازه‌های مشتریان.</w:t>
      </w:r>
    </w:p>
    <w:p w:rsidR="0049062D" w:rsidRPr="00D65C48" w:rsidRDefault="0049062D" w:rsidP="00D65C48">
      <w:pPr>
        <w:pStyle w:val="ListParagraph"/>
        <w:numPr>
          <w:ilvl w:val="0"/>
          <w:numId w:val="0"/>
        </w:numPr>
        <w:ind w:left="1080"/>
        <w:rPr>
          <w:rtl/>
        </w:rPr>
      </w:pPr>
    </w:p>
    <w:p w:rsidR="00080F6A" w:rsidRPr="00D65C48" w:rsidRDefault="00080F6A" w:rsidP="00D65C48">
      <w:pPr>
        <w:pStyle w:val="ListParagraph"/>
      </w:pPr>
      <w:r w:rsidRPr="00D65C48">
        <w:rPr>
          <w:rtl/>
        </w:rPr>
        <w:t>امکان پیگیری وضعیت سفارش ( در حال دوخت، آماده تحویل) توسط مشتری به صورت آنلاین.</w:t>
      </w:r>
    </w:p>
    <w:p w:rsidR="0049062D" w:rsidRPr="00D65C48" w:rsidRDefault="0049062D" w:rsidP="00D65C48">
      <w:pPr>
        <w:pStyle w:val="ListParagraph"/>
        <w:numPr>
          <w:ilvl w:val="0"/>
          <w:numId w:val="0"/>
        </w:numPr>
        <w:ind w:left="1080"/>
        <w:rPr>
          <w:rtl/>
        </w:rPr>
      </w:pPr>
    </w:p>
    <w:p w:rsidR="00080F6A" w:rsidRPr="00D65C48" w:rsidRDefault="00080F6A" w:rsidP="00D65C48">
      <w:pPr>
        <w:pStyle w:val="ListParagraph"/>
      </w:pPr>
      <w:r w:rsidRPr="00D65C48">
        <w:rPr>
          <w:rtl/>
        </w:rPr>
        <w:t>طراحی یک رابط کاربری ساده و کاربرپسند برای هر دو گروه (خیاط و مشتری)</w:t>
      </w:r>
      <w:r w:rsidR="0049062D" w:rsidRPr="00D65C48">
        <w:rPr>
          <w:rtl/>
        </w:rPr>
        <w:t>.</w:t>
      </w:r>
    </w:p>
    <w:p w:rsidR="0049062D" w:rsidRPr="00D65C48" w:rsidRDefault="0049062D" w:rsidP="00D65C48">
      <w:pPr>
        <w:pStyle w:val="ListParagraph"/>
        <w:numPr>
          <w:ilvl w:val="0"/>
          <w:numId w:val="0"/>
        </w:numPr>
        <w:ind w:left="1080"/>
        <w:rPr>
          <w:rtl/>
        </w:rPr>
      </w:pPr>
    </w:p>
    <w:p w:rsidR="0049062D" w:rsidRPr="00D65C48" w:rsidRDefault="00080F6A" w:rsidP="00D65C48">
      <w:pPr>
        <w:pStyle w:val="ListParagraph"/>
      </w:pPr>
      <w:r w:rsidRPr="00D65C48">
        <w:rPr>
          <w:rtl/>
        </w:rPr>
        <w:t>بهینه‌سازی زمان‌بندی تحویل با استفاده از الگوریتم‌های تخمین زمان .</w:t>
      </w:r>
    </w:p>
    <w:p w:rsidR="00D65C48" w:rsidRPr="00D65C48" w:rsidRDefault="00D65C48" w:rsidP="00D65C48">
      <w:pPr>
        <w:pStyle w:val="ListParagraph"/>
        <w:numPr>
          <w:ilvl w:val="0"/>
          <w:numId w:val="0"/>
        </w:numPr>
        <w:ind w:left="1080"/>
      </w:pPr>
    </w:p>
    <w:p w:rsidR="00080F6A" w:rsidRPr="00D65C48" w:rsidRDefault="00080F6A" w:rsidP="00D65C48">
      <w:pPr>
        <w:pStyle w:val="ListParagraph"/>
      </w:pPr>
      <w:r w:rsidRPr="00D65C48">
        <w:rPr>
          <w:rtl/>
        </w:rPr>
        <w:t>کاهش هزینه‌های ناشی از اشتباه در دوخت و هدررفت پارچه.</w:t>
      </w:r>
    </w:p>
    <w:p w:rsidR="0049062D" w:rsidRPr="00D65C48" w:rsidRDefault="0049062D" w:rsidP="00D65C48">
      <w:pPr>
        <w:pStyle w:val="ListParagraph"/>
        <w:numPr>
          <w:ilvl w:val="0"/>
          <w:numId w:val="0"/>
        </w:numPr>
        <w:ind w:left="1080"/>
        <w:rPr>
          <w:rtl/>
        </w:rPr>
      </w:pPr>
    </w:p>
    <w:p w:rsidR="00080F6A" w:rsidRDefault="00080F6A" w:rsidP="00D65C48">
      <w:pPr>
        <w:pStyle w:val="ListParagraph"/>
      </w:pPr>
      <w:r w:rsidRPr="00D65C48">
        <w:rPr>
          <w:rtl/>
        </w:rPr>
        <w:t>افزایش سرعت گردش کار و در نتیجه پذیرش سفارش‌های بیشتر در بازه زمانی کوتاه‌تر.</w:t>
      </w:r>
    </w:p>
    <w:p w:rsidR="00EC56CA" w:rsidRDefault="00EC56CA" w:rsidP="00EC56CA">
      <w:pPr>
        <w:pStyle w:val="ListParagraph"/>
        <w:numPr>
          <w:ilvl w:val="0"/>
          <w:numId w:val="0"/>
        </w:numPr>
        <w:ind w:left="1080"/>
        <w:rPr>
          <w:rtl/>
        </w:rPr>
      </w:pPr>
    </w:p>
    <w:p w:rsidR="00EC56CA" w:rsidRDefault="00EC56CA" w:rsidP="00D65C48">
      <w:pPr>
        <w:pStyle w:val="ListParagraph"/>
      </w:pPr>
      <w:r>
        <w:rPr>
          <w:rFonts w:hint="cs"/>
          <w:rtl/>
        </w:rPr>
        <w:t>افزایش فروش به دلیل ثبت سفارش آسان تر و سریعتر .</w:t>
      </w:r>
    </w:p>
    <w:p w:rsidR="00EC56CA" w:rsidRPr="00D65C48" w:rsidRDefault="00EC56CA" w:rsidP="00EC56CA">
      <w:pPr>
        <w:bidi/>
        <w:ind w:left="720"/>
        <w:jc w:val="center"/>
      </w:pPr>
    </w:p>
    <w:p w:rsidR="0049062D" w:rsidRDefault="0049062D" w:rsidP="0049062D">
      <w:pPr>
        <w:pStyle w:val="ListParagraph"/>
        <w:numPr>
          <w:ilvl w:val="0"/>
          <w:numId w:val="0"/>
        </w:numPr>
        <w:ind w:left="1512"/>
        <w:rPr>
          <w:rtl/>
        </w:rPr>
      </w:pPr>
    </w:p>
    <w:p w:rsidR="0049062D" w:rsidRDefault="0049062D" w:rsidP="0049062D">
      <w:pPr>
        <w:pStyle w:val="ListParagraph"/>
        <w:numPr>
          <w:ilvl w:val="0"/>
          <w:numId w:val="0"/>
        </w:numPr>
        <w:ind w:left="1512"/>
        <w:rPr>
          <w:rtl/>
        </w:rPr>
      </w:pPr>
    </w:p>
    <w:p w:rsidR="0049062D" w:rsidRDefault="0049062D" w:rsidP="0049062D">
      <w:pPr>
        <w:pStyle w:val="ListParagraph"/>
        <w:numPr>
          <w:ilvl w:val="0"/>
          <w:numId w:val="0"/>
        </w:numPr>
        <w:ind w:left="1512"/>
        <w:rPr>
          <w:rtl/>
        </w:rPr>
      </w:pPr>
    </w:p>
    <w:p w:rsidR="0049062D" w:rsidRDefault="0049062D" w:rsidP="0049062D">
      <w:pPr>
        <w:pStyle w:val="ListParagraph"/>
        <w:numPr>
          <w:ilvl w:val="0"/>
          <w:numId w:val="0"/>
        </w:numPr>
        <w:ind w:left="1512"/>
        <w:rPr>
          <w:rtl/>
        </w:rPr>
      </w:pPr>
    </w:p>
    <w:p w:rsidR="0049062D" w:rsidRDefault="0049062D" w:rsidP="0049062D">
      <w:pPr>
        <w:pStyle w:val="ListParagraph"/>
        <w:numPr>
          <w:ilvl w:val="0"/>
          <w:numId w:val="0"/>
        </w:numPr>
        <w:ind w:left="1512"/>
        <w:rPr>
          <w:rtl/>
        </w:rPr>
      </w:pPr>
    </w:p>
    <w:p w:rsidR="0049062D" w:rsidRDefault="0049062D" w:rsidP="0049062D">
      <w:pPr>
        <w:pStyle w:val="ListParagraph"/>
        <w:numPr>
          <w:ilvl w:val="0"/>
          <w:numId w:val="0"/>
        </w:numPr>
        <w:ind w:left="1512"/>
        <w:rPr>
          <w:rtl/>
        </w:rPr>
      </w:pPr>
    </w:p>
    <w:p w:rsidR="0049062D" w:rsidRDefault="0049062D" w:rsidP="0049062D">
      <w:pPr>
        <w:pStyle w:val="ListParagraph"/>
        <w:numPr>
          <w:ilvl w:val="0"/>
          <w:numId w:val="0"/>
        </w:numPr>
        <w:ind w:left="1512"/>
        <w:rPr>
          <w:rtl/>
        </w:rPr>
      </w:pPr>
    </w:p>
    <w:p w:rsidR="0049062D" w:rsidRDefault="0049062D" w:rsidP="0049062D">
      <w:pPr>
        <w:pStyle w:val="ListParagraph"/>
        <w:numPr>
          <w:ilvl w:val="0"/>
          <w:numId w:val="0"/>
        </w:numPr>
        <w:ind w:left="1512"/>
        <w:rPr>
          <w:rtl/>
        </w:rPr>
      </w:pPr>
    </w:p>
    <w:p w:rsidR="0049062D" w:rsidRDefault="0049062D" w:rsidP="0049062D">
      <w:pPr>
        <w:pStyle w:val="ListParagraph"/>
        <w:numPr>
          <w:ilvl w:val="0"/>
          <w:numId w:val="0"/>
        </w:numPr>
        <w:ind w:left="1512"/>
        <w:rPr>
          <w:rtl/>
        </w:rPr>
      </w:pPr>
    </w:p>
    <w:p w:rsidR="0049062D" w:rsidRDefault="0049062D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49062D">
      <w:pPr>
        <w:pStyle w:val="ListParagraph"/>
        <w:numPr>
          <w:ilvl w:val="0"/>
          <w:numId w:val="0"/>
        </w:numPr>
        <w:ind w:left="1512"/>
      </w:pPr>
    </w:p>
    <w:p w:rsidR="00D65C48" w:rsidRDefault="00D65C48" w:rsidP="00D65C48">
      <w:pPr>
        <w:pStyle w:val="ListParagraph"/>
        <w:numPr>
          <w:ilvl w:val="0"/>
          <w:numId w:val="0"/>
        </w:numPr>
        <w:ind w:left="1512"/>
      </w:pPr>
    </w:p>
    <w:p w:rsidR="00D65C48" w:rsidRDefault="00D65C48" w:rsidP="00D65C48">
      <w:pPr>
        <w:pStyle w:val="ListParagraph"/>
        <w:numPr>
          <w:ilvl w:val="0"/>
          <w:numId w:val="0"/>
        </w:numPr>
        <w:ind w:left="1512"/>
      </w:pPr>
    </w:p>
    <w:p w:rsidR="00D65C48" w:rsidRDefault="00D65C48" w:rsidP="00D65C48">
      <w:pPr>
        <w:pStyle w:val="ListParagraph"/>
        <w:numPr>
          <w:ilvl w:val="0"/>
          <w:numId w:val="0"/>
        </w:numPr>
        <w:ind w:left="1512"/>
      </w:pPr>
    </w:p>
    <w:p w:rsidR="0049062D" w:rsidRDefault="0049062D" w:rsidP="005D1AC7">
      <w:pPr>
        <w:pStyle w:val="Heading1"/>
      </w:pPr>
      <w:bookmarkStart w:id="3" w:name="_Toc230355795"/>
      <w:r>
        <w:t>project charter</w:t>
      </w:r>
      <w:bookmarkEnd w:id="3"/>
    </w:p>
    <w:p w:rsidR="0049062D" w:rsidRDefault="0049062D" w:rsidP="00A01E6C">
      <w:pPr>
        <w:pStyle w:val="Subtitle"/>
      </w:pPr>
      <w:r w:rsidRPr="00B07FCE">
        <w:rPr>
          <w:rtl/>
        </w:rPr>
        <w:t>چارت پروژه</w:t>
      </w:r>
    </w:p>
    <w:p w:rsidR="00D65C48" w:rsidRPr="00D65C48" w:rsidRDefault="00D65C48" w:rsidP="00D65C48">
      <w:pPr>
        <w:rPr>
          <w:rtl/>
        </w:rPr>
      </w:pPr>
    </w:p>
    <w:tbl>
      <w:tblPr>
        <w:tblStyle w:val="TableGridLight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198F" w:rsidTr="0022198F">
        <w:tc>
          <w:tcPr>
            <w:tcW w:w="9350" w:type="dxa"/>
            <w:gridSpan w:val="4"/>
            <w:shd w:val="clear" w:color="auto" w:fill="F5E9ED" w:themeFill="accent4" w:themeFillTint="33"/>
          </w:tcPr>
          <w:p w:rsidR="00D65C48" w:rsidRPr="00D65C48" w:rsidRDefault="0022198F" w:rsidP="00D65C48">
            <w:pPr>
              <w:pStyle w:val="normala"/>
            </w:pPr>
            <w:r w:rsidRPr="00D65C48">
              <w:t xml:space="preserve">Project charter         </w:t>
            </w:r>
          </w:p>
        </w:tc>
      </w:tr>
      <w:tr w:rsidR="0022198F" w:rsidTr="00F94BB5">
        <w:tc>
          <w:tcPr>
            <w:tcW w:w="7012" w:type="dxa"/>
            <w:gridSpan w:val="3"/>
          </w:tcPr>
          <w:p w:rsidR="0022198F" w:rsidRDefault="0022198F" w:rsidP="00D65C48">
            <w:pPr>
              <w:pStyle w:val="normala"/>
              <w:rPr>
                <w:rtl/>
              </w:rPr>
            </w:pPr>
            <w:r>
              <w:t>Tailor ordering system Dozino</w:t>
            </w:r>
          </w:p>
        </w:tc>
        <w:tc>
          <w:tcPr>
            <w:tcW w:w="2338" w:type="dxa"/>
            <w:shd w:val="clear" w:color="auto" w:fill="ECD3DB" w:themeFill="accent4" w:themeFillTint="66"/>
          </w:tcPr>
          <w:p w:rsidR="0022198F" w:rsidRPr="00D65C48" w:rsidRDefault="0022198F" w:rsidP="00D65C48">
            <w:pPr>
              <w:pStyle w:val="normala"/>
              <w:rPr>
                <w:rtl/>
              </w:rPr>
            </w:pPr>
            <w:r w:rsidRPr="00D65C48">
              <w:t xml:space="preserve">Name </w:t>
            </w:r>
          </w:p>
        </w:tc>
      </w:tr>
      <w:tr w:rsidR="0022198F" w:rsidTr="00F94BB5">
        <w:tc>
          <w:tcPr>
            <w:tcW w:w="2337" w:type="dxa"/>
          </w:tcPr>
          <w:p w:rsidR="0022198F" w:rsidRDefault="00F94BB5" w:rsidP="00D65C48">
            <w:pPr>
              <w:pStyle w:val="normala"/>
              <w:rPr>
                <w:rtl/>
              </w:rPr>
            </w:pPr>
            <w:r>
              <w:t>Fateme Asadi</w:t>
            </w:r>
          </w:p>
        </w:tc>
        <w:tc>
          <w:tcPr>
            <w:tcW w:w="2337" w:type="dxa"/>
            <w:shd w:val="clear" w:color="auto" w:fill="ECD3DB" w:themeFill="accent4" w:themeFillTint="66"/>
          </w:tcPr>
          <w:p w:rsidR="0022198F" w:rsidRDefault="00F94BB5" w:rsidP="00D65C48">
            <w:pPr>
              <w:pStyle w:val="normala"/>
              <w:rPr>
                <w:rtl/>
              </w:rPr>
            </w:pPr>
            <w:r>
              <w:t>Project sponsor</w:t>
            </w:r>
          </w:p>
        </w:tc>
        <w:tc>
          <w:tcPr>
            <w:tcW w:w="2338" w:type="dxa"/>
          </w:tcPr>
          <w:p w:rsidR="0022198F" w:rsidRDefault="0022198F" w:rsidP="00D65C48">
            <w:pPr>
              <w:pStyle w:val="normala"/>
              <w:rPr>
                <w:rtl/>
              </w:rPr>
            </w:pPr>
            <w:r>
              <w:t>1404/12/6</w:t>
            </w:r>
          </w:p>
        </w:tc>
        <w:tc>
          <w:tcPr>
            <w:tcW w:w="2338" w:type="dxa"/>
            <w:shd w:val="clear" w:color="auto" w:fill="ECD3DB" w:themeFill="accent4" w:themeFillTint="66"/>
          </w:tcPr>
          <w:p w:rsidR="0022198F" w:rsidRPr="00D65C48" w:rsidRDefault="0022198F" w:rsidP="00D65C48">
            <w:pPr>
              <w:pStyle w:val="normala"/>
              <w:rPr>
                <w:rtl/>
              </w:rPr>
            </w:pPr>
            <w:r w:rsidRPr="00D65C48">
              <w:t xml:space="preserve">Start date </w:t>
            </w:r>
          </w:p>
        </w:tc>
      </w:tr>
      <w:tr w:rsidR="0022198F" w:rsidTr="00F94BB5">
        <w:tc>
          <w:tcPr>
            <w:tcW w:w="2337" w:type="dxa"/>
          </w:tcPr>
          <w:p w:rsidR="0022198F" w:rsidRDefault="00F94BB5" w:rsidP="00D65C48">
            <w:pPr>
              <w:pStyle w:val="normala"/>
              <w:rPr>
                <w:rtl/>
              </w:rPr>
            </w:pPr>
            <w:r>
              <w:t>Mina Karami</w:t>
            </w:r>
          </w:p>
        </w:tc>
        <w:tc>
          <w:tcPr>
            <w:tcW w:w="2337" w:type="dxa"/>
            <w:shd w:val="clear" w:color="auto" w:fill="ECD3DB" w:themeFill="accent4" w:themeFillTint="66"/>
          </w:tcPr>
          <w:p w:rsidR="0022198F" w:rsidRDefault="00F94BB5" w:rsidP="00D65C48">
            <w:pPr>
              <w:pStyle w:val="normala"/>
              <w:rPr>
                <w:rtl/>
              </w:rPr>
            </w:pPr>
            <w:r>
              <w:t xml:space="preserve">Project manager </w:t>
            </w:r>
          </w:p>
        </w:tc>
        <w:tc>
          <w:tcPr>
            <w:tcW w:w="2338" w:type="dxa"/>
          </w:tcPr>
          <w:p w:rsidR="0022198F" w:rsidRDefault="0022198F" w:rsidP="00D65C48">
            <w:pPr>
              <w:pStyle w:val="normala"/>
              <w:rPr>
                <w:rtl/>
              </w:rPr>
            </w:pPr>
            <w:r>
              <w:t>1405/4/1</w:t>
            </w:r>
          </w:p>
        </w:tc>
        <w:tc>
          <w:tcPr>
            <w:tcW w:w="2338" w:type="dxa"/>
            <w:shd w:val="clear" w:color="auto" w:fill="ECD3DB" w:themeFill="accent4" w:themeFillTint="66"/>
          </w:tcPr>
          <w:p w:rsidR="0022198F" w:rsidRDefault="0022198F" w:rsidP="00D65C48">
            <w:pPr>
              <w:pStyle w:val="normala"/>
              <w:rPr>
                <w:rtl/>
              </w:rPr>
            </w:pPr>
            <w:r>
              <w:t>Expected finish date</w:t>
            </w:r>
          </w:p>
        </w:tc>
      </w:tr>
      <w:tr w:rsidR="0022198F" w:rsidTr="00F94BB5">
        <w:tc>
          <w:tcPr>
            <w:tcW w:w="9350" w:type="dxa"/>
            <w:gridSpan w:val="4"/>
            <w:shd w:val="clear" w:color="auto" w:fill="F5E9ED" w:themeFill="accent4" w:themeFillTint="33"/>
          </w:tcPr>
          <w:p w:rsidR="0022198F" w:rsidRDefault="00F94BB5" w:rsidP="00D65C48">
            <w:pPr>
              <w:pStyle w:val="normala"/>
              <w:rPr>
                <w:rtl/>
              </w:rPr>
            </w:pPr>
            <w:r>
              <w:t xml:space="preserve">Project purpose  </w:t>
            </w:r>
          </w:p>
        </w:tc>
      </w:tr>
      <w:tr w:rsidR="0022198F" w:rsidTr="005B633A">
        <w:tc>
          <w:tcPr>
            <w:tcW w:w="9350" w:type="dxa"/>
            <w:gridSpan w:val="4"/>
          </w:tcPr>
          <w:p w:rsidR="00F94BB5" w:rsidRPr="00D65C48" w:rsidRDefault="00F94BB5" w:rsidP="00A01E6C">
            <w:pPr>
              <w:pStyle w:val="sub2"/>
            </w:pPr>
            <w:r w:rsidRPr="00D65C48">
              <w:rPr>
                <w:rtl/>
              </w:rPr>
              <w:t>هدف این پروژه طراحی یک سیستم برای مدیریت سفارش‌های خیاطی و مزون است</w:t>
            </w:r>
            <w:r w:rsidRPr="00D65C48">
              <w:t xml:space="preserve"> </w:t>
            </w:r>
            <w:r w:rsidRPr="00D65C48">
              <w:rPr>
                <w:rtl/>
              </w:rPr>
              <w:t>از انتخاب طرح و تخمین قیمت تا ثبت سفارش</w:t>
            </w:r>
            <w:r w:rsidRPr="00D65C48">
              <w:t xml:space="preserve"> </w:t>
            </w:r>
            <w:r w:rsidRPr="00D65C48">
              <w:rPr>
                <w:rtl/>
              </w:rPr>
              <w:t>و پیگیری وضعیت سفارش‌ها به صورت دیجیتال انجام شود.</w:t>
            </w:r>
          </w:p>
          <w:p w:rsidR="00F94BB5" w:rsidRPr="00F94BB5" w:rsidRDefault="00F94BB5" w:rsidP="00D65C48">
            <w:pPr>
              <w:pStyle w:val="ListParagraph"/>
              <w:rPr>
                <w:rtl/>
              </w:rPr>
            </w:pPr>
            <w:r w:rsidRPr="00F94BB5">
              <w:rPr>
                <w:rFonts w:hint="cs"/>
                <w:rtl/>
              </w:rPr>
              <w:t>ساده‌سازی فرآیند ثبت سفارش</w:t>
            </w:r>
          </w:p>
          <w:p w:rsidR="00F94BB5" w:rsidRPr="00F94BB5" w:rsidRDefault="00F94BB5" w:rsidP="00D65C48">
            <w:pPr>
              <w:pStyle w:val="ListParagraph"/>
              <w:rPr>
                <w:rtl/>
              </w:rPr>
            </w:pPr>
            <w:r w:rsidRPr="00F94BB5">
              <w:rPr>
                <w:rFonts w:hint="cs"/>
                <w:rtl/>
              </w:rPr>
              <w:t>کاهش خطا در اندازه‌ها</w:t>
            </w:r>
          </w:p>
          <w:p w:rsidR="0022198F" w:rsidRPr="00F94BB5" w:rsidRDefault="00F94BB5" w:rsidP="00D65C48">
            <w:pPr>
              <w:pStyle w:val="ListParagraph"/>
            </w:pPr>
            <w:r w:rsidRPr="00F94BB5">
              <w:rPr>
                <w:rFonts w:hint="cs"/>
                <w:rtl/>
              </w:rPr>
              <w:t>بهبود مدیریت سفارش‌ها</w:t>
            </w:r>
          </w:p>
        </w:tc>
      </w:tr>
      <w:tr w:rsidR="0022198F" w:rsidTr="00F94BB5">
        <w:tc>
          <w:tcPr>
            <w:tcW w:w="9350" w:type="dxa"/>
            <w:gridSpan w:val="4"/>
            <w:shd w:val="clear" w:color="auto" w:fill="F5E9ED" w:themeFill="accent4" w:themeFillTint="33"/>
          </w:tcPr>
          <w:p w:rsidR="0022198F" w:rsidRDefault="00F94BB5" w:rsidP="00F94BB5">
            <w:pPr>
              <w:jc w:val="center"/>
            </w:pPr>
            <w:r>
              <w:t>scope</w:t>
            </w:r>
          </w:p>
        </w:tc>
      </w:tr>
      <w:tr w:rsidR="0022198F" w:rsidTr="00D65C48">
        <w:trPr>
          <w:trHeight w:val="1619"/>
        </w:trPr>
        <w:tc>
          <w:tcPr>
            <w:tcW w:w="4674" w:type="dxa"/>
            <w:gridSpan w:val="2"/>
          </w:tcPr>
          <w:p w:rsidR="0022198F" w:rsidRPr="00D65C48" w:rsidRDefault="00F94BB5" w:rsidP="00A01E6C">
            <w:pPr>
              <w:pStyle w:val="sub2"/>
              <w:rPr>
                <w:rtl/>
              </w:rPr>
            </w:pPr>
            <w:r w:rsidRPr="00D65C48">
              <w:rPr>
                <w:rtl/>
              </w:rPr>
              <w:t>خارج از محدوده:</w:t>
            </w:r>
          </w:p>
          <w:p w:rsidR="00F94BB5" w:rsidRPr="00D65C48" w:rsidRDefault="00F94BB5" w:rsidP="00D65C48">
            <w:pPr>
              <w:pStyle w:val="ListParagraph"/>
            </w:pPr>
            <w:r w:rsidRPr="00D65C48">
              <w:rPr>
                <w:rtl/>
              </w:rPr>
              <w:t>فروش آنلاین پارچه</w:t>
            </w:r>
          </w:p>
          <w:p w:rsidR="00F94BB5" w:rsidRPr="00D65C48" w:rsidRDefault="00F94BB5" w:rsidP="00D65C48">
            <w:pPr>
              <w:pStyle w:val="ListParagraph"/>
            </w:pPr>
            <w:r w:rsidRPr="00D65C48">
              <w:rPr>
                <w:rtl/>
              </w:rPr>
              <w:t>پرداخت آنلاین</w:t>
            </w:r>
          </w:p>
          <w:p w:rsidR="00F94BB5" w:rsidRDefault="00F94BB5" w:rsidP="00D65C48">
            <w:pPr>
              <w:pStyle w:val="ListParagraph"/>
              <w:rPr>
                <w:rtl/>
              </w:rPr>
            </w:pPr>
            <w:r w:rsidRPr="00D65C48">
              <w:t xml:space="preserve"> </w:t>
            </w:r>
            <w:r w:rsidRPr="00D65C48">
              <w:rPr>
                <w:rtl/>
              </w:rPr>
              <w:t>ارسال سفارش با پست</w:t>
            </w:r>
          </w:p>
        </w:tc>
        <w:tc>
          <w:tcPr>
            <w:tcW w:w="4676" w:type="dxa"/>
            <w:gridSpan w:val="2"/>
          </w:tcPr>
          <w:p w:rsidR="00F94BB5" w:rsidRDefault="00F94BB5" w:rsidP="00D65C48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tl/>
              </w:rPr>
              <w:t>سیستم ثبت سفارش لباس</w:t>
            </w:r>
          </w:p>
          <w:p w:rsidR="00F94BB5" w:rsidRDefault="00F94BB5" w:rsidP="00D65C48">
            <w:pPr>
              <w:pStyle w:val="ListParagraph"/>
            </w:pPr>
            <w:r>
              <w:rPr>
                <w:rtl/>
              </w:rPr>
              <w:t>سیستم مدیریت اطلاعات مشتری</w:t>
            </w:r>
          </w:p>
          <w:p w:rsidR="0022198F" w:rsidRDefault="00F94BB5" w:rsidP="00D65C48">
            <w:pPr>
              <w:pStyle w:val="ListParagraph"/>
              <w:rPr>
                <w:rtl/>
              </w:rPr>
            </w:pPr>
            <w:r>
              <w:rPr>
                <w:rtl/>
              </w:rPr>
              <w:t>پیگیری وضعیت سفارش</w:t>
            </w:r>
          </w:p>
        </w:tc>
      </w:tr>
    </w:tbl>
    <w:p w:rsidR="00D65C48" w:rsidRDefault="00D65C48" w:rsidP="005D1AC7">
      <w:pPr>
        <w:pStyle w:val="Heading1"/>
      </w:pPr>
    </w:p>
    <w:p w:rsidR="008D7320" w:rsidRDefault="008D7320" w:rsidP="008D7320"/>
    <w:p w:rsidR="008D7320" w:rsidRDefault="008D7320" w:rsidP="008D7320"/>
    <w:p w:rsidR="008D7320" w:rsidRDefault="008D7320" w:rsidP="008D7320"/>
    <w:p w:rsidR="008D7320" w:rsidRDefault="008D7320" w:rsidP="008D7320"/>
    <w:p w:rsidR="008D7320" w:rsidRDefault="008D7320" w:rsidP="008D7320"/>
    <w:p w:rsidR="008D7320" w:rsidRDefault="008D7320" w:rsidP="008D7320">
      <w:pPr>
        <w:rPr>
          <w:rtl/>
        </w:rPr>
      </w:pPr>
    </w:p>
    <w:p w:rsidR="00327FF6" w:rsidRDefault="00327FF6" w:rsidP="008D7320"/>
    <w:p w:rsidR="008D7320" w:rsidRPr="008D7320" w:rsidRDefault="008D7320" w:rsidP="008D7320">
      <w:pPr>
        <w:bidi/>
        <w:rPr>
          <w:rtl/>
        </w:rPr>
      </w:pPr>
    </w:p>
    <w:p w:rsidR="00D65C48" w:rsidRPr="00D65C48" w:rsidRDefault="00B07FCE" w:rsidP="005D1AC7">
      <w:pPr>
        <w:pStyle w:val="Heading1"/>
      </w:pPr>
      <w:bookmarkStart w:id="4" w:name="_Toc230355796"/>
      <w:r>
        <w:t>methodology description</w:t>
      </w:r>
      <w:bookmarkEnd w:id="4"/>
    </w:p>
    <w:p w:rsidR="00080F6A" w:rsidRDefault="00B07FCE" w:rsidP="00A01E6C">
      <w:pPr>
        <w:pStyle w:val="Subtitle"/>
      </w:pPr>
      <w:r w:rsidRPr="008D7320">
        <w:rPr>
          <w:rtl/>
        </w:rPr>
        <w:t>شرح توسعه کار</w:t>
      </w:r>
    </w:p>
    <w:p w:rsidR="008D7320" w:rsidRDefault="008D7320" w:rsidP="008D7320">
      <w:pPr>
        <w:bidi/>
      </w:pPr>
    </w:p>
    <w:p w:rsidR="008D7320" w:rsidRDefault="00327FF6" w:rsidP="00823536">
      <w:pPr>
        <w:pStyle w:val="Heading2"/>
        <w:rPr>
          <w:rtl/>
        </w:rPr>
      </w:pPr>
      <w:bookmarkStart w:id="5" w:name="_Toc230355797"/>
      <w:r w:rsidRPr="00327FF6">
        <w:t>waterfall &amp; UP</w:t>
      </w:r>
      <w:bookmarkEnd w:id="5"/>
    </w:p>
    <w:p w:rsidR="00327FF6" w:rsidRPr="00327FF6" w:rsidRDefault="00327FF6" w:rsidP="00327FF6"/>
    <w:p w:rsidR="00327FF6" w:rsidRDefault="00327FF6" w:rsidP="00327FF6">
      <w:pPr>
        <w:rPr>
          <w:rtl/>
        </w:rPr>
      </w:pPr>
      <w:r w:rsidRPr="00327FF6">
        <w:rPr>
          <w:rtl/>
        </w:rPr>
        <w:t>در این پروژه از یک رویکرد توسعه</w:t>
      </w:r>
      <w:r>
        <w:rPr>
          <w:rFonts w:hint="cs"/>
          <w:rtl/>
        </w:rPr>
        <w:t xml:space="preserve"> ترکیبی</w:t>
      </w:r>
      <w:r w:rsidRPr="00327FF6">
        <w:rPr>
          <w:rtl/>
        </w:rPr>
        <w:t> استفاده شده است. روند کلی کار به صورت</w:t>
      </w:r>
      <w:r>
        <w:rPr>
          <w:rFonts w:hint="cs"/>
          <w:rtl/>
        </w:rPr>
        <w:t xml:space="preserve"> گام به گام و مدل آبشاری </w:t>
      </w:r>
      <w:r w:rsidRPr="00327FF6">
        <w:rPr>
          <w:rtl/>
        </w:rPr>
        <w:t>پیش می‌رود؛ به این معنا که مراحل اصلی مانند تحلیل نیازمندی‌ها، طراحی سیستم و پیاده‌سازی به ترتیب انجام می‌شوند.</w:t>
      </w:r>
    </w:p>
    <w:p w:rsidR="00327FF6" w:rsidRPr="00327FF6" w:rsidRDefault="00327FF6" w:rsidP="00327FF6"/>
    <w:p w:rsidR="00327FF6" w:rsidRDefault="00327FF6" w:rsidP="00327FF6">
      <w:pPr>
        <w:rPr>
          <w:rtl/>
        </w:rPr>
      </w:pPr>
      <w:r w:rsidRPr="00327FF6">
        <w:rPr>
          <w:rtl/>
        </w:rPr>
        <w:t>با این حال، در طول انجام پروژه این امکان در نظر گرفته شده است که در صورت شناسایی مشکل، ابهام یا نیاز به بهبود، بتوان به مراحل قبلی بازگشت و اصلاحات لازم را انجام داد. این بازبینی و تکرار محدود کمک می‌کند تا خطاهای احتمالی در تحلیل یا طراحی اصلاح شده و کیفیت نهایی سیستم بهبود پیدا کند.</w:t>
      </w:r>
    </w:p>
    <w:p w:rsidR="00327FF6" w:rsidRPr="00327FF6" w:rsidRDefault="00327FF6" w:rsidP="00327FF6">
      <w:pPr>
        <w:rPr>
          <w:rtl/>
        </w:rPr>
      </w:pPr>
    </w:p>
    <w:p w:rsidR="00327FF6" w:rsidRDefault="00327FF6" w:rsidP="00327FF6">
      <w:pPr>
        <w:pStyle w:val="normala"/>
        <w:bidi/>
        <w:rPr>
          <w:rtl/>
        </w:rPr>
      </w:pPr>
      <w:r w:rsidRPr="00327FF6">
        <w:rPr>
          <w:rtl/>
        </w:rPr>
        <w:t>همچنین در فرآیند تحلیل و طراحی سیستم از نمودارها و مدل‌های استاندارد</w:t>
      </w:r>
      <w:r>
        <w:rPr>
          <w:rFonts w:hint="cs"/>
          <w:rtl/>
        </w:rPr>
        <w:t xml:space="preserve"> </w:t>
      </w:r>
      <w:r>
        <w:t xml:space="preserve">UML </w:t>
      </w:r>
      <w:r w:rsidRPr="00327FF6">
        <w:rPr>
          <w:rtl/>
        </w:rPr>
        <w:t> که در روش</w:t>
      </w:r>
      <w:r w:rsidRPr="00327FF6">
        <w:rPr>
          <w:rFonts w:hint="cs"/>
          <w:rtl/>
        </w:rPr>
        <w:t xml:space="preserve"> </w:t>
      </w:r>
      <w:r w:rsidRPr="00327FF6">
        <w:t>Unified Process</w:t>
      </w:r>
      <w:r w:rsidRPr="00327FF6">
        <w:rPr>
          <w:rtl/>
        </w:rPr>
        <w:t xml:space="preserve"> مورد استفاده قرار می‌گیرند (مانند </w:t>
      </w:r>
      <w:r w:rsidRPr="00327FF6">
        <w:t>Use Case Diagram</w:t>
      </w:r>
      <w:r w:rsidRPr="00327FF6">
        <w:rPr>
          <w:rtl/>
        </w:rPr>
        <w:t xml:space="preserve">، </w:t>
      </w:r>
      <w:r w:rsidRPr="00327FF6">
        <w:t>Activity Diagram</w:t>
      </w:r>
      <w:r w:rsidRPr="00327FF6">
        <w:rPr>
          <w:rtl/>
        </w:rPr>
        <w:t xml:space="preserve"> و </w:t>
      </w:r>
      <w:r w:rsidRPr="00327FF6">
        <w:t>Class Diagram</w:t>
      </w:r>
      <w:r w:rsidRPr="00327FF6">
        <w:rPr>
          <w:rtl/>
        </w:rPr>
        <w:t>) برای مدل‌سازی و درک بهتر سیستم استفاده می‌شود.</w:t>
      </w:r>
    </w:p>
    <w:p w:rsidR="00327FF6" w:rsidRPr="00327FF6" w:rsidRDefault="00327FF6" w:rsidP="00327FF6">
      <w:pPr>
        <w:pStyle w:val="normala"/>
        <w:bidi/>
        <w:rPr>
          <w:rtl/>
        </w:rPr>
      </w:pPr>
    </w:p>
    <w:p w:rsidR="00327FF6" w:rsidRPr="00327FF6" w:rsidRDefault="00327FF6" w:rsidP="00327FF6">
      <w:pPr>
        <w:rPr>
          <w:rtl/>
        </w:rPr>
      </w:pPr>
      <w:r w:rsidRPr="00327FF6">
        <w:rPr>
          <w:rtl/>
        </w:rPr>
        <w:t>در نتیجه، این روش ترکیبی تلاش می‌کند در عین حفظ ساختار مرحله‌ای و منظم</w:t>
      </w:r>
      <w:r>
        <w:rPr>
          <w:rFonts w:hint="cs"/>
          <w:rtl/>
        </w:rPr>
        <w:t xml:space="preserve"> متدولوژی آبشاری </w:t>
      </w:r>
      <w:r w:rsidRPr="00327FF6">
        <w:rPr>
          <w:rtl/>
        </w:rPr>
        <w:t>، از ابزارهای مدل‌سازی و امکان بازبینی مراحل برای بهبود فرآیند توسعه بهره ببرد.</w:t>
      </w:r>
    </w:p>
    <w:p w:rsidR="00327FF6" w:rsidRDefault="00327FF6" w:rsidP="00327FF6">
      <w:pPr>
        <w:rPr>
          <w:rtl/>
        </w:rPr>
      </w:pPr>
    </w:p>
    <w:p w:rsidR="00327FF6" w:rsidRDefault="00327FF6" w:rsidP="00327FF6">
      <w:pPr>
        <w:rPr>
          <w:rtl/>
        </w:rPr>
      </w:pPr>
    </w:p>
    <w:p w:rsidR="00327FF6" w:rsidRDefault="00327FF6" w:rsidP="00327FF6">
      <w:pPr>
        <w:rPr>
          <w:rtl/>
        </w:rPr>
      </w:pPr>
    </w:p>
    <w:p w:rsidR="00327FF6" w:rsidRDefault="00327FF6" w:rsidP="00327FF6">
      <w:pPr>
        <w:rPr>
          <w:rtl/>
        </w:rPr>
      </w:pPr>
    </w:p>
    <w:p w:rsidR="00327FF6" w:rsidRDefault="00327FF6" w:rsidP="00327FF6">
      <w:pPr>
        <w:rPr>
          <w:rtl/>
        </w:rPr>
      </w:pPr>
    </w:p>
    <w:p w:rsidR="00327FF6" w:rsidRDefault="00327FF6" w:rsidP="00327FF6">
      <w:pPr>
        <w:rPr>
          <w:rtl/>
        </w:rPr>
      </w:pPr>
    </w:p>
    <w:p w:rsidR="00327FF6" w:rsidRDefault="00327FF6" w:rsidP="00327FF6">
      <w:pPr>
        <w:rPr>
          <w:rtl/>
        </w:rPr>
      </w:pPr>
    </w:p>
    <w:p w:rsidR="00327FF6" w:rsidRDefault="00327FF6" w:rsidP="00327FF6">
      <w:pPr>
        <w:rPr>
          <w:rtl/>
        </w:rPr>
      </w:pPr>
    </w:p>
    <w:p w:rsidR="00327FF6" w:rsidRDefault="00327FF6" w:rsidP="00327FF6">
      <w:pPr>
        <w:rPr>
          <w:rtl/>
        </w:rPr>
      </w:pPr>
    </w:p>
    <w:p w:rsidR="00327FF6" w:rsidRDefault="00327FF6" w:rsidP="00327FF6">
      <w:pPr>
        <w:rPr>
          <w:rtl/>
        </w:rPr>
      </w:pPr>
    </w:p>
    <w:p w:rsidR="00327FF6" w:rsidRDefault="00327FF6" w:rsidP="00327FF6">
      <w:pPr>
        <w:rPr>
          <w:rtl/>
        </w:rPr>
      </w:pPr>
    </w:p>
    <w:p w:rsidR="00327FF6" w:rsidRDefault="00327FF6" w:rsidP="00327FF6"/>
    <w:p w:rsidR="00327FF6" w:rsidRDefault="00327FF6" w:rsidP="00327FF6">
      <w:pPr>
        <w:jc w:val="both"/>
        <w:rPr>
          <w:rtl/>
        </w:rPr>
      </w:pPr>
    </w:p>
    <w:p w:rsidR="00327FF6" w:rsidRDefault="00327FF6" w:rsidP="005D1AC7">
      <w:pPr>
        <w:pStyle w:val="Heading1"/>
      </w:pPr>
      <w:bookmarkStart w:id="6" w:name="_Toc230355798"/>
      <w:r>
        <w:t>system request</w:t>
      </w:r>
      <w:bookmarkEnd w:id="6"/>
    </w:p>
    <w:p w:rsidR="00327FF6" w:rsidRDefault="00327FF6" w:rsidP="00A01E6C">
      <w:pPr>
        <w:pStyle w:val="Subtitle"/>
        <w:rPr>
          <w:rtl/>
        </w:rPr>
      </w:pPr>
      <w:r>
        <w:rPr>
          <w:rFonts w:hint="cs"/>
          <w:rtl/>
        </w:rPr>
        <w:t>درخواست سیستم</w:t>
      </w:r>
    </w:p>
    <w:p w:rsidR="00327FF6" w:rsidRPr="00327FF6" w:rsidRDefault="00327FF6" w:rsidP="00327FF6">
      <w:pPr>
        <w:rPr>
          <w:rtl/>
        </w:rPr>
      </w:pPr>
    </w:p>
    <w:p w:rsidR="00327FF6" w:rsidRPr="0057101F" w:rsidRDefault="00327FF6" w:rsidP="00823536">
      <w:pPr>
        <w:pStyle w:val="Heading2"/>
      </w:pPr>
      <w:bookmarkStart w:id="7" w:name="_Toc230355799"/>
      <w:r w:rsidRPr="0057101F">
        <w:t>project sponsor</w:t>
      </w:r>
      <w:bookmarkEnd w:id="7"/>
    </w:p>
    <w:p w:rsidR="00327FF6" w:rsidRPr="00327FF6" w:rsidRDefault="00327FF6" w:rsidP="00A01E6C">
      <w:pPr>
        <w:pStyle w:val="Subtitle"/>
      </w:pPr>
      <w:r w:rsidRPr="00327FF6">
        <w:rPr>
          <w:rtl/>
        </w:rPr>
        <w:t>کارفرما</w:t>
      </w:r>
    </w:p>
    <w:p w:rsidR="00327FF6" w:rsidRPr="0057101F" w:rsidRDefault="00327FF6" w:rsidP="00327FF6">
      <w:pPr>
        <w:bidi/>
        <w:rPr>
          <w:rFonts w:cstheme="majorHAnsi"/>
        </w:rPr>
      </w:pPr>
    </w:p>
    <w:p w:rsidR="00327FF6" w:rsidRPr="00327FF6" w:rsidRDefault="00327FF6" w:rsidP="00327FF6">
      <w:pPr>
        <w:pStyle w:val="normala"/>
        <w:rPr>
          <w:rtl/>
        </w:rPr>
      </w:pPr>
      <w:r w:rsidRPr="00327FF6">
        <w:t>Fatemeh Asasdi</w:t>
      </w:r>
    </w:p>
    <w:p w:rsidR="00327FF6" w:rsidRPr="0057101F" w:rsidRDefault="00327FF6" w:rsidP="00327FF6">
      <w:r w:rsidRPr="0057101F">
        <w:rPr>
          <w:rtl/>
        </w:rPr>
        <w:t>خیاط و صاحب کسب و کار</w:t>
      </w:r>
    </w:p>
    <w:p w:rsidR="00327FF6" w:rsidRDefault="00327FF6" w:rsidP="005D1AC7">
      <w:pPr>
        <w:pStyle w:val="Heading1"/>
        <w:rPr>
          <w:rtl/>
        </w:rPr>
      </w:pPr>
    </w:p>
    <w:p w:rsidR="00327FF6" w:rsidRPr="00327FF6" w:rsidRDefault="00327FF6" w:rsidP="00327FF6">
      <w:pPr>
        <w:rPr>
          <w:rtl/>
        </w:rPr>
      </w:pPr>
    </w:p>
    <w:p w:rsidR="00327FF6" w:rsidRPr="00327FF6" w:rsidRDefault="00327FF6" w:rsidP="00823536">
      <w:pPr>
        <w:pStyle w:val="Heading2"/>
      </w:pPr>
      <w:bookmarkStart w:id="8" w:name="_Toc230355800"/>
      <w:r w:rsidRPr="00327FF6">
        <w:t>business need</w:t>
      </w:r>
      <w:bookmarkEnd w:id="8"/>
    </w:p>
    <w:p w:rsidR="00327FF6" w:rsidRPr="00327FF6" w:rsidRDefault="00327FF6" w:rsidP="00A01E6C">
      <w:pPr>
        <w:pStyle w:val="Subtitle"/>
        <w:rPr>
          <w:rtl/>
        </w:rPr>
      </w:pPr>
      <w:r w:rsidRPr="00327FF6">
        <w:rPr>
          <w:rtl/>
        </w:rPr>
        <w:t>نیاز کسب و کار</w:t>
      </w:r>
    </w:p>
    <w:p w:rsidR="00327FF6" w:rsidRPr="0057101F" w:rsidRDefault="00327FF6" w:rsidP="00327FF6">
      <w:pPr>
        <w:rPr>
          <w:rFonts w:cstheme="majorHAnsi"/>
          <w:rtl/>
        </w:rPr>
      </w:pPr>
    </w:p>
    <w:p w:rsidR="00327FF6" w:rsidRPr="0057101F" w:rsidRDefault="00327FF6" w:rsidP="00327FF6">
      <w:pPr>
        <w:rPr>
          <w:rFonts w:cstheme="majorHAnsi"/>
          <w:rtl/>
        </w:rPr>
      </w:pPr>
    </w:p>
    <w:p w:rsidR="00327FF6" w:rsidRPr="0057101F" w:rsidRDefault="00327FF6" w:rsidP="00327FF6">
      <w:r w:rsidRPr="0057101F">
        <w:rPr>
          <w:rtl/>
        </w:rPr>
        <w:t>امروزه در کسب و کار های مرتبط با دوخت و تولید لباس مشتریان معمولا با دو چالش اساسی مواجه هستند:</w:t>
      </w:r>
    </w:p>
    <w:p w:rsidR="00327FF6" w:rsidRPr="00327FF6" w:rsidRDefault="00327FF6" w:rsidP="00327FF6">
      <w:pPr>
        <w:pStyle w:val="ListParagraph"/>
      </w:pPr>
      <w:r w:rsidRPr="00327FF6">
        <w:rPr>
          <w:rtl/>
        </w:rPr>
        <w:t>نداشتن آگاهی اولیه از حدود قیمت نهایی لباس و مدت زمان آماده سازی</w:t>
      </w:r>
    </w:p>
    <w:p w:rsidR="00327FF6" w:rsidRPr="00327FF6" w:rsidRDefault="00327FF6" w:rsidP="00327FF6">
      <w:pPr>
        <w:pStyle w:val="ListParagraph"/>
        <w:rPr>
          <w:rtl/>
        </w:rPr>
      </w:pPr>
      <w:r w:rsidRPr="00327FF6">
        <w:rPr>
          <w:rtl/>
        </w:rPr>
        <w:t>نداشتن ایده برای مدل لباس</w:t>
      </w:r>
    </w:p>
    <w:p w:rsidR="00327FF6" w:rsidRPr="0057101F" w:rsidRDefault="00327FF6" w:rsidP="00327FF6">
      <w:pPr>
        <w:rPr>
          <w:rFonts w:cstheme="majorHAnsi"/>
          <w:rtl/>
        </w:rPr>
      </w:pPr>
    </w:p>
    <w:p w:rsidR="00327FF6" w:rsidRPr="0057101F" w:rsidRDefault="00327FF6" w:rsidP="00327FF6">
      <w:r w:rsidRPr="0057101F">
        <w:rPr>
          <w:rtl/>
        </w:rPr>
        <w:t>از سوی دیگر بسیاری از خیاطان نیز با مشکلاتی مانند نبود سیستم منسجم برای برنامه ریزی سفارش ها٫ناقص بودن یا گم شدن اطلاعات مشتریان و ناهماهنگی در زمانبندی تحویل مواجه هستند ؛ مسائلی که درنهابت منجر به تآخیر یا نقص در تحویل لباس و کاهش رضایت مشتری میشود.</w:t>
      </w:r>
    </w:p>
    <w:p w:rsidR="00327FF6" w:rsidRPr="0057101F" w:rsidRDefault="00327FF6" w:rsidP="00327FF6">
      <w:pPr>
        <w:bidi/>
        <w:rPr>
          <w:rFonts w:cstheme="majorHAnsi"/>
          <w:color w:val="000000"/>
          <w:position w:val="10"/>
          <w:rtl/>
        </w:rPr>
      </w:pPr>
    </w:p>
    <w:p w:rsidR="00327FF6" w:rsidRPr="007A546E" w:rsidRDefault="00327FF6" w:rsidP="00055963">
      <w:pPr>
        <w:pStyle w:val="Heading3"/>
      </w:pPr>
      <w:r w:rsidRPr="007A546E">
        <w:rPr>
          <w:rtl/>
        </w:rPr>
        <w:t>نیاز های کلیدی کسب و کار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افزایش سرعت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شیوه جدید بازاریابی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دستیابی به مشتریان جدید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  <w:rtl/>
        </w:rPr>
      </w:pPr>
      <w:r w:rsidRPr="0057101F">
        <w:rPr>
          <w:rFonts w:cstheme="majorHAnsi"/>
          <w:rtl/>
        </w:rPr>
        <w:t>افزایش محدوده فروش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  <w:rtl/>
        </w:rPr>
      </w:pPr>
      <w:r w:rsidRPr="0057101F">
        <w:rPr>
          <w:rFonts w:cstheme="majorHAnsi"/>
          <w:rtl/>
        </w:rPr>
        <w:t>بهبود تعامل مشتری و خیاط</w:t>
      </w:r>
    </w:p>
    <w:p w:rsidR="00327FF6" w:rsidRPr="00CD6B9C" w:rsidRDefault="00327FF6" w:rsidP="00823536">
      <w:pPr>
        <w:pStyle w:val="Heading2"/>
        <w:rPr>
          <w:rFonts w:cstheme="majorHAnsi"/>
          <w:color w:val="000000"/>
          <w:position w:val="10"/>
          <w:sz w:val="22"/>
        </w:rPr>
      </w:pPr>
      <w:r w:rsidRPr="0057101F">
        <w:rPr>
          <w:rFonts w:cstheme="majorHAnsi"/>
          <w:color w:val="000000"/>
          <w:position w:val="10"/>
          <w:sz w:val="22"/>
          <w:rtl/>
        </w:rPr>
        <w:br w:type="page"/>
      </w:r>
      <w:bookmarkStart w:id="9" w:name="_Toc230355801"/>
      <w:r w:rsidRPr="0057101F">
        <w:lastRenderedPageBreak/>
        <w:t>business requirements</w:t>
      </w:r>
      <w:bookmarkEnd w:id="9"/>
    </w:p>
    <w:p w:rsidR="00327FF6" w:rsidRPr="0057101F" w:rsidRDefault="00327FF6" w:rsidP="00A01E6C">
      <w:pPr>
        <w:pStyle w:val="Subtitle"/>
      </w:pPr>
      <w:r w:rsidRPr="0057101F">
        <w:rPr>
          <w:rtl/>
        </w:rPr>
        <w:t>نیازمندی های کسب و کار</w:t>
      </w:r>
    </w:p>
    <w:p w:rsidR="00327FF6" w:rsidRPr="0057101F" w:rsidRDefault="00327FF6" w:rsidP="00327FF6">
      <w:pPr>
        <w:jc w:val="center"/>
        <w:rPr>
          <w:rFonts w:cstheme="majorHAnsi"/>
          <w:rtl/>
        </w:rPr>
      </w:pPr>
    </w:p>
    <w:p w:rsidR="00327FF6" w:rsidRPr="0057101F" w:rsidRDefault="00327FF6" w:rsidP="00327FF6">
      <w:pPr>
        <w:jc w:val="center"/>
        <w:rPr>
          <w:rFonts w:cstheme="majorHAnsi"/>
          <w:rtl/>
        </w:rPr>
      </w:pPr>
    </w:p>
    <w:p w:rsidR="00327FF6" w:rsidRPr="0057101F" w:rsidRDefault="00327FF6" w:rsidP="00327FF6">
      <w:pPr>
        <w:rPr>
          <w:rFonts w:cstheme="majorHAnsi"/>
          <w:rtl/>
        </w:rPr>
      </w:pP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 xml:space="preserve">امکان ثبت سفارش دوخت لباس </w:t>
      </w:r>
      <w:r w:rsidR="00A04703">
        <w:rPr>
          <w:rFonts w:cstheme="majorHAnsi" w:hint="cs"/>
          <w:rtl/>
        </w:rPr>
        <w:t xml:space="preserve">و لبای هاب آماده </w:t>
      </w:r>
      <w:r w:rsidRPr="0057101F">
        <w:rPr>
          <w:rFonts w:cstheme="majorHAnsi"/>
          <w:rtl/>
        </w:rPr>
        <w:t>به صورت آنلاین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امکان انتخاب طرح و رنگ و سایز لباس و مشاهده حدود قیمت و زمان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مدیریت اطلاعات مشتریان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مشاهده وضعیت سفارش ها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  <w:rtl/>
        </w:rPr>
      </w:pPr>
      <w:r w:rsidRPr="0057101F">
        <w:rPr>
          <w:rFonts w:cstheme="majorHAnsi"/>
          <w:rtl/>
        </w:rPr>
        <w:t>تغییر وضعیت سفارش ها توسط خیاط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ارتباط بین مشتری و خیاط در سیستم</w:t>
      </w:r>
    </w:p>
    <w:p w:rsidR="00327FF6" w:rsidRPr="0057101F" w:rsidRDefault="00327FF6" w:rsidP="00327FF6">
      <w:pPr>
        <w:tabs>
          <w:tab w:val="left" w:pos="164"/>
          <w:tab w:val="left" w:pos="337"/>
        </w:tabs>
        <w:autoSpaceDE w:val="0"/>
        <w:autoSpaceDN w:val="0"/>
        <w:bidi/>
        <w:adjustRightInd w:val="0"/>
        <w:spacing w:after="0"/>
        <w:ind w:right="-216"/>
        <w:rPr>
          <w:rFonts w:cstheme="majorHAnsi"/>
          <w:color w:val="000000"/>
          <w:position w:val="10"/>
          <w:sz w:val="22"/>
          <w:rtl/>
        </w:rPr>
      </w:pPr>
    </w:p>
    <w:p w:rsidR="00327FF6" w:rsidRPr="0057101F" w:rsidRDefault="00327FF6" w:rsidP="00327FF6">
      <w:pPr>
        <w:tabs>
          <w:tab w:val="left" w:pos="164"/>
          <w:tab w:val="left" w:pos="337"/>
        </w:tabs>
        <w:autoSpaceDE w:val="0"/>
        <w:autoSpaceDN w:val="0"/>
        <w:bidi/>
        <w:adjustRightInd w:val="0"/>
        <w:spacing w:after="0"/>
        <w:ind w:right="-216"/>
        <w:rPr>
          <w:rFonts w:cstheme="majorHAnsi"/>
          <w:color w:val="000000"/>
          <w:position w:val="10"/>
          <w:sz w:val="22"/>
          <w:rtl/>
        </w:rPr>
      </w:pPr>
    </w:p>
    <w:p w:rsidR="00327FF6" w:rsidRPr="0057101F" w:rsidRDefault="00327FF6" w:rsidP="00327FF6">
      <w:pPr>
        <w:tabs>
          <w:tab w:val="left" w:pos="164"/>
          <w:tab w:val="left" w:pos="337"/>
        </w:tabs>
        <w:autoSpaceDE w:val="0"/>
        <w:autoSpaceDN w:val="0"/>
        <w:bidi/>
        <w:adjustRightInd w:val="0"/>
        <w:spacing w:after="0"/>
        <w:ind w:right="-216"/>
        <w:rPr>
          <w:rFonts w:cstheme="majorHAnsi"/>
          <w:color w:val="000000"/>
          <w:position w:val="10"/>
          <w:sz w:val="22"/>
          <w:rtl/>
        </w:rPr>
      </w:pPr>
    </w:p>
    <w:p w:rsidR="00327FF6" w:rsidRPr="0057101F" w:rsidRDefault="00327FF6" w:rsidP="00823536">
      <w:pPr>
        <w:pStyle w:val="Heading2"/>
        <w:rPr>
          <w:rtl/>
        </w:rPr>
      </w:pPr>
      <w:bookmarkStart w:id="10" w:name="_Toc230355802"/>
      <w:r w:rsidRPr="0057101F">
        <w:t>business value</w:t>
      </w:r>
      <w:bookmarkEnd w:id="10"/>
    </w:p>
    <w:p w:rsidR="00327FF6" w:rsidRPr="0057101F" w:rsidRDefault="00327FF6" w:rsidP="00A01E6C">
      <w:pPr>
        <w:pStyle w:val="Subtitle"/>
        <w:rPr>
          <w:rtl/>
        </w:rPr>
      </w:pPr>
      <w:r w:rsidRPr="0057101F">
        <w:rPr>
          <w:rtl/>
        </w:rPr>
        <w:t>ارزش کسب و کار</w:t>
      </w:r>
    </w:p>
    <w:p w:rsidR="00327FF6" w:rsidRPr="0057101F" w:rsidRDefault="00327FF6" w:rsidP="00327FF6">
      <w:pPr>
        <w:rPr>
          <w:rFonts w:cstheme="majorHAnsi"/>
          <w:rtl/>
        </w:rPr>
      </w:pPr>
    </w:p>
    <w:p w:rsidR="00327FF6" w:rsidRPr="0057101F" w:rsidRDefault="00327FF6" w:rsidP="00055963">
      <w:pPr>
        <w:pStyle w:val="Heading3"/>
        <w:rPr>
          <w:rtl/>
        </w:rPr>
      </w:pPr>
      <w:r w:rsidRPr="0057101F">
        <w:rPr>
          <w:rtl/>
        </w:rPr>
        <w:t>مزایای محسوس</w:t>
      </w:r>
    </w:p>
    <w:p w:rsidR="00327FF6" w:rsidRPr="0057101F" w:rsidRDefault="00327FF6" w:rsidP="00327FF6">
      <w:pPr>
        <w:rPr>
          <w:rFonts w:cstheme="majorHAnsi"/>
        </w:rPr>
      </w:pP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کاهش زمان ثبت سفارش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کاهش خطاهای انسانی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افزایش تعداد سفارش ها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کاهش هزینه تبلیغات چاپی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کاهش پرسنل انسانی</w:t>
      </w:r>
    </w:p>
    <w:p w:rsidR="00327FF6" w:rsidRPr="0057101F" w:rsidRDefault="00327FF6" w:rsidP="00327FF6">
      <w:pPr>
        <w:pStyle w:val="ListParagraph"/>
        <w:numPr>
          <w:ilvl w:val="0"/>
          <w:numId w:val="0"/>
        </w:numPr>
        <w:ind w:left="1152"/>
        <w:rPr>
          <w:rFonts w:cstheme="majorHAnsi"/>
        </w:rPr>
      </w:pPr>
    </w:p>
    <w:p w:rsidR="00327FF6" w:rsidRPr="0057101F" w:rsidRDefault="00327FF6" w:rsidP="00055963">
      <w:pPr>
        <w:pStyle w:val="Heading3"/>
        <w:rPr>
          <w:rtl/>
        </w:rPr>
      </w:pPr>
      <w:r w:rsidRPr="0057101F">
        <w:rPr>
          <w:rtl/>
        </w:rPr>
        <w:t>مزایای نامحسوس</w:t>
      </w:r>
    </w:p>
    <w:p w:rsidR="00327FF6" w:rsidRPr="0057101F" w:rsidRDefault="00327FF6" w:rsidP="00327FF6">
      <w:pPr>
        <w:rPr>
          <w:rFonts w:cstheme="majorHAnsi"/>
        </w:rPr>
      </w:pP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افزایش رضایت مشتری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افزایش شناخت برند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افزایش نظم و شفافیت فرآیند ها</w:t>
      </w:r>
    </w:p>
    <w:p w:rsidR="00327FF6" w:rsidRPr="00327FF6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  <w:rtl/>
        </w:rPr>
      </w:pPr>
      <w:r w:rsidRPr="0057101F">
        <w:rPr>
          <w:rFonts w:cstheme="majorHAnsi"/>
          <w:rtl/>
        </w:rPr>
        <w:t>بهبود کیفیت ارائه خدمات</w:t>
      </w:r>
    </w:p>
    <w:p w:rsidR="00327FF6" w:rsidRPr="0057101F" w:rsidRDefault="00327FF6" w:rsidP="00823536">
      <w:pPr>
        <w:pStyle w:val="Heading2"/>
      </w:pPr>
      <w:bookmarkStart w:id="11" w:name="_Toc230355803"/>
      <w:r w:rsidRPr="0057101F">
        <w:lastRenderedPageBreak/>
        <w:t>Special issues</w:t>
      </w:r>
      <w:bookmarkEnd w:id="11"/>
    </w:p>
    <w:p w:rsidR="00327FF6" w:rsidRPr="0057101F" w:rsidRDefault="00327FF6" w:rsidP="00A01E6C">
      <w:pPr>
        <w:pStyle w:val="Subtitle"/>
        <w:rPr>
          <w:rtl/>
        </w:rPr>
      </w:pPr>
      <w:r w:rsidRPr="0057101F">
        <w:rPr>
          <w:rtl/>
        </w:rPr>
        <w:t>مشکلات و شرایط خاص</w:t>
      </w:r>
    </w:p>
    <w:p w:rsidR="00327FF6" w:rsidRPr="0057101F" w:rsidRDefault="00327FF6" w:rsidP="00327FF6">
      <w:pPr>
        <w:rPr>
          <w:rFonts w:cstheme="majorHAnsi"/>
        </w:rPr>
      </w:pP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محدودیت زمانی ( ارائه در پایان ترم)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محدودیت منابع (توسعه توسط دانشجو و نت ملی)</w:t>
      </w:r>
    </w:p>
    <w:p w:rsidR="00327FF6" w:rsidRPr="0057101F" w:rsidRDefault="00327FF6" w:rsidP="00327FF6">
      <w:pPr>
        <w:pStyle w:val="ListParagraph"/>
        <w:numPr>
          <w:ilvl w:val="0"/>
          <w:numId w:val="14"/>
        </w:numPr>
        <w:spacing w:before="0" w:after="60"/>
        <w:rPr>
          <w:rFonts w:cstheme="majorHAnsi"/>
        </w:rPr>
      </w:pPr>
      <w:r w:rsidRPr="0057101F">
        <w:rPr>
          <w:rFonts w:cstheme="majorHAnsi"/>
          <w:rtl/>
        </w:rPr>
        <w:t>محدودیت فنی (یادگیری مهارت های محدود در زمان کم)</w:t>
      </w:r>
    </w:p>
    <w:p w:rsidR="00327FF6" w:rsidRPr="0057101F" w:rsidRDefault="00327FF6" w:rsidP="00327FF6">
      <w:pPr>
        <w:pStyle w:val="ListParagraph"/>
        <w:numPr>
          <w:ilvl w:val="0"/>
          <w:numId w:val="0"/>
        </w:numPr>
        <w:ind w:left="1152"/>
        <w:rPr>
          <w:rFonts w:cstheme="majorHAnsi"/>
          <w:rtl/>
        </w:rPr>
      </w:pPr>
    </w:p>
    <w:p w:rsidR="00327FF6" w:rsidRPr="0057101F" w:rsidRDefault="00327FF6" w:rsidP="00327FF6">
      <w:pPr>
        <w:pStyle w:val="ListParagraph"/>
        <w:numPr>
          <w:ilvl w:val="0"/>
          <w:numId w:val="0"/>
        </w:numPr>
        <w:ind w:left="1152"/>
        <w:rPr>
          <w:rFonts w:cstheme="majorHAnsi"/>
        </w:rPr>
      </w:pPr>
    </w:p>
    <w:p w:rsidR="00327FF6" w:rsidRPr="0057101F" w:rsidRDefault="00327FF6" w:rsidP="00327FF6">
      <w:pPr>
        <w:bidi/>
        <w:ind w:left="1152" w:hanging="360"/>
        <w:rPr>
          <w:rFonts w:cstheme="majorHAnsi"/>
        </w:rPr>
      </w:pPr>
    </w:p>
    <w:p w:rsidR="00327FF6" w:rsidRPr="0057101F" w:rsidRDefault="00327FF6" w:rsidP="00823536">
      <w:pPr>
        <w:pStyle w:val="Heading2"/>
      </w:pPr>
      <w:bookmarkStart w:id="12" w:name="_Toc230355804"/>
      <w:r w:rsidRPr="0057101F">
        <w:t>expected users</w:t>
      </w:r>
      <w:bookmarkEnd w:id="12"/>
    </w:p>
    <w:p w:rsidR="00327FF6" w:rsidRPr="0057101F" w:rsidRDefault="00327FF6" w:rsidP="00A01E6C">
      <w:pPr>
        <w:pStyle w:val="Subtitle"/>
        <w:rPr>
          <w:rtl/>
        </w:rPr>
      </w:pPr>
      <w:r w:rsidRPr="0057101F">
        <w:rPr>
          <w:rtl/>
        </w:rPr>
        <w:t>جامعه هدف</w:t>
      </w:r>
    </w:p>
    <w:p w:rsidR="00327FF6" w:rsidRPr="0057101F" w:rsidRDefault="00327FF6" w:rsidP="00327FF6">
      <w:pPr>
        <w:rPr>
          <w:rFonts w:cstheme="majorHAnsi"/>
          <w:rtl/>
        </w:rPr>
      </w:pPr>
    </w:p>
    <w:p w:rsidR="00327FF6" w:rsidRPr="0057101F" w:rsidRDefault="00327FF6" w:rsidP="00327FF6">
      <w:pPr>
        <w:rPr>
          <w:rtl/>
        </w:rPr>
      </w:pPr>
      <w:r w:rsidRPr="0057101F">
        <w:rPr>
          <w:rtl/>
        </w:rPr>
        <w:t>جامعه هدف این سیستم شامل خیاطان و مشتریان لباس‌های دست‌ دوز است. هدف ما ارائه سامانه‌ای است که فرآیند ثبت و پیگیری سفارش را هم برای مشتری و هم برای خیاط ساده٫ شفاف و قابل مدیریت کند. این سامانه در تلاش است سطح رضایت مشتری را به حداکثر برساند و در عین حال فشار و بار کاری اضافی را برای خیاطان تا حد ممکن کاهش دهد.</w:t>
      </w:r>
    </w:p>
    <w:p w:rsidR="00327FF6" w:rsidRDefault="00327FF6" w:rsidP="00327FF6">
      <w:pPr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5D1AC7">
      <w:pPr>
        <w:pStyle w:val="Heading1"/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327FF6">
      <w:pPr>
        <w:bidi/>
        <w:rPr>
          <w:rtl/>
        </w:rPr>
      </w:pPr>
    </w:p>
    <w:p w:rsidR="00327FF6" w:rsidRDefault="00327FF6" w:rsidP="00327FF6"/>
    <w:p w:rsidR="00327FF6" w:rsidRDefault="00327FF6" w:rsidP="00327FF6"/>
    <w:p w:rsidR="00327FF6" w:rsidRDefault="00327FF6" w:rsidP="00327FF6"/>
    <w:p w:rsidR="00875A5C" w:rsidRDefault="00875A5C" w:rsidP="005D1AC7">
      <w:pPr>
        <w:pStyle w:val="Heading1"/>
      </w:pPr>
      <w:bookmarkStart w:id="13" w:name="_Toc230355805"/>
      <w:r>
        <w:lastRenderedPageBreak/>
        <w:t>feasibility analysis</w:t>
      </w:r>
      <w:bookmarkEnd w:id="13"/>
    </w:p>
    <w:p w:rsidR="00875A5C" w:rsidRDefault="00875A5C" w:rsidP="00A01E6C">
      <w:pPr>
        <w:pStyle w:val="Subtitle"/>
        <w:rPr>
          <w:rtl/>
        </w:rPr>
      </w:pPr>
      <w:r>
        <w:rPr>
          <w:rFonts w:hint="cs"/>
          <w:rtl/>
        </w:rPr>
        <w:t>تحلیل امکان سنجی</w:t>
      </w:r>
    </w:p>
    <w:p w:rsidR="00875A5C" w:rsidRDefault="00875A5C" w:rsidP="00A01E6C">
      <w:pPr>
        <w:pStyle w:val="Subtitle"/>
        <w:rPr>
          <w:rtl/>
        </w:rPr>
      </w:pPr>
      <w:r>
        <w:rPr>
          <w:rFonts w:hint="cs"/>
          <w:rtl/>
        </w:rPr>
        <w:t xml:space="preserve"> </w:t>
      </w:r>
    </w:p>
    <w:p w:rsidR="00875A5C" w:rsidRPr="006E1FCC" w:rsidRDefault="00875A5C" w:rsidP="00823536">
      <w:pPr>
        <w:pStyle w:val="Heading2"/>
      </w:pPr>
      <w:bookmarkStart w:id="14" w:name="_Toc230355806"/>
      <w:r w:rsidRPr="006E1FCC">
        <w:t>technical feasibility</w:t>
      </w:r>
      <w:bookmarkEnd w:id="14"/>
    </w:p>
    <w:p w:rsidR="00875A5C" w:rsidRPr="006E1FCC" w:rsidRDefault="00875A5C" w:rsidP="00A01E6C">
      <w:pPr>
        <w:pStyle w:val="Subtitle"/>
        <w:rPr>
          <w:rtl/>
        </w:rPr>
      </w:pPr>
      <w:r w:rsidRPr="006E1FCC">
        <w:rPr>
          <w:rtl/>
        </w:rPr>
        <w:t>امکان سنجی فنی</w:t>
      </w:r>
    </w:p>
    <w:p w:rsidR="00875A5C" w:rsidRPr="006E1FCC" w:rsidRDefault="00875A5C" w:rsidP="00875A5C">
      <w:pPr>
        <w:rPr>
          <w:rFonts w:cstheme="majorHAnsi"/>
        </w:rPr>
      </w:pPr>
      <w:r w:rsidRPr="006E1FCC">
        <w:rPr>
          <w:rFonts w:cstheme="majorHAnsi"/>
          <w:rtl/>
        </w:rPr>
        <w:t>در این بخش بررسی میشود که آیا از نظر فنی اجرای پروژه امکان پذیر هست یا نه.</w:t>
      </w:r>
    </w:p>
    <w:p w:rsidR="00875A5C" w:rsidRPr="006E1FCC" w:rsidRDefault="00875A5C" w:rsidP="00875A5C">
      <w:pPr>
        <w:rPr>
          <w:rFonts w:cstheme="majorHAnsi"/>
          <w:rtl/>
        </w:rPr>
      </w:pPr>
    </w:p>
    <w:p w:rsidR="00875A5C" w:rsidRPr="00875A5C" w:rsidRDefault="00875A5C" w:rsidP="00055963">
      <w:pPr>
        <w:pStyle w:val="Heading3"/>
        <w:rPr>
          <w:rtl/>
        </w:rPr>
      </w:pPr>
      <w:r w:rsidRPr="00875A5C">
        <w:rPr>
          <w:rtl/>
        </w:rPr>
        <w:t>آشنایی با حوزه عملیاتی</w:t>
      </w:r>
    </w:p>
    <w:p w:rsidR="00875A5C" w:rsidRPr="006E1FCC" w:rsidRDefault="00875A5C" w:rsidP="00A01E6C">
      <w:pPr>
        <w:pStyle w:val="Subtitle"/>
        <w:bidi w:val="0"/>
      </w:pPr>
      <w:r w:rsidRPr="006E1FCC">
        <w:t>Finctional area</w:t>
      </w:r>
    </w:p>
    <w:p w:rsidR="00875A5C" w:rsidRPr="006E1FCC" w:rsidRDefault="00875A5C" w:rsidP="00875A5C">
      <w:r w:rsidRPr="006E1FCC">
        <w:rPr>
          <w:rtl/>
        </w:rPr>
        <w:t>با توجه به نزدیکی و تعامل افراد تیم و با کارفرما و محیط کاری آشنایی و شناخت زیادی از کار و نحوه کار و نیاز کارفرما وجود دارد.</w:t>
      </w:r>
    </w:p>
    <w:p w:rsidR="00875A5C" w:rsidRPr="006E1FCC" w:rsidRDefault="00875A5C" w:rsidP="00875A5C">
      <w:pPr>
        <w:rPr>
          <w:rFonts w:cstheme="majorHAnsi"/>
          <w:rtl/>
        </w:rPr>
      </w:pPr>
    </w:p>
    <w:p w:rsidR="00875A5C" w:rsidRPr="006E1FCC" w:rsidRDefault="00875A5C" w:rsidP="00055963">
      <w:pPr>
        <w:pStyle w:val="Heading3"/>
      </w:pPr>
      <w:r w:rsidRPr="006E1FCC">
        <w:rPr>
          <w:rtl/>
        </w:rPr>
        <w:t>آشنایی با تکنولوژی</w:t>
      </w:r>
    </w:p>
    <w:p w:rsidR="00875A5C" w:rsidRPr="006E1FCC" w:rsidRDefault="00875A5C" w:rsidP="00A01E6C">
      <w:pPr>
        <w:pStyle w:val="Subtitle"/>
        <w:bidi w:val="0"/>
      </w:pPr>
      <w:r w:rsidRPr="006E1FCC">
        <w:t>technology</w:t>
      </w:r>
    </w:p>
    <w:p w:rsidR="00875A5C" w:rsidRPr="006E1FCC" w:rsidRDefault="00875A5C" w:rsidP="00875A5C">
      <w:r w:rsidRPr="006E1FCC">
        <w:rPr>
          <w:rtl/>
        </w:rPr>
        <w:t>کارفرما تا حدی با تکنولوژی ها  و نوع سیستمی که قرار است طراحی شود آشنایی دارد چرا که پیشتر از یک سامانه داخلی برای تخمین قیمت استفاده کرده است . با این حال تعامل اینترنتی و آنلاین برای سازمان تجربه جدیدی است و ممکن است چالش هایی برای آشنا شدن با بستر آنلاین وجود داشته باشد.</w:t>
      </w:r>
    </w:p>
    <w:p w:rsidR="00875A5C" w:rsidRPr="006E1FCC" w:rsidRDefault="00875A5C" w:rsidP="00875A5C">
      <w:pPr>
        <w:rPr>
          <w:rFonts w:cstheme="majorHAnsi"/>
          <w:rtl/>
        </w:rPr>
      </w:pPr>
    </w:p>
    <w:p w:rsidR="00875A5C" w:rsidRPr="00875A5C" w:rsidRDefault="00875A5C" w:rsidP="00055963">
      <w:pPr>
        <w:pStyle w:val="Heading3"/>
        <w:rPr>
          <w:rtl/>
        </w:rPr>
      </w:pPr>
      <w:r w:rsidRPr="00875A5C">
        <w:rPr>
          <w:rtl/>
        </w:rPr>
        <w:t>اندازه پروژه</w:t>
      </w:r>
    </w:p>
    <w:p w:rsidR="00875A5C" w:rsidRPr="006E1FCC" w:rsidRDefault="00875A5C" w:rsidP="00A01E6C">
      <w:pPr>
        <w:pStyle w:val="Subtitle"/>
        <w:bidi w:val="0"/>
      </w:pPr>
      <w:r w:rsidRPr="006E1FCC">
        <w:t>project size</w:t>
      </w:r>
    </w:p>
    <w:p w:rsidR="00875A5C" w:rsidRPr="006E1FCC" w:rsidRDefault="00875A5C" w:rsidP="00875A5C">
      <w:r w:rsidRPr="006E1FCC">
        <w:rPr>
          <w:rtl/>
        </w:rPr>
        <w:t>تعداد افراد تیم برای پروژه مدنظر و مدت زمان تحویل آن معقول اما پرکار هست چرا که حجم کار بالاست اما سیستم گستردگی زیادی ندارد و ممکن است درطول اجرا با چالش های متعدد و غیرقابل پیشبینی به دلیل جدید بودن کار رو به رو شویم.</w:t>
      </w:r>
    </w:p>
    <w:p w:rsidR="00875A5C" w:rsidRPr="006E1FCC" w:rsidRDefault="00875A5C" w:rsidP="00875A5C">
      <w:pPr>
        <w:rPr>
          <w:rFonts w:cstheme="majorHAnsi"/>
          <w:rtl/>
        </w:rPr>
      </w:pPr>
    </w:p>
    <w:p w:rsidR="00875A5C" w:rsidRPr="006E1FCC" w:rsidRDefault="00875A5C" w:rsidP="00055963">
      <w:pPr>
        <w:pStyle w:val="Heading3"/>
        <w:rPr>
          <w:rtl/>
        </w:rPr>
      </w:pPr>
      <w:r w:rsidRPr="006E1FCC">
        <w:rPr>
          <w:rtl/>
        </w:rPr>
        <w:t>سازگاری</w:t>
      </w:r>
    </w:p>
    <w:p w:rsidR="00875A5C" w:rsidRPr="006E1FCC" w:rsidRDefault="00875A5C" w:rsidP="00A01E6C">
      <w:pPr>
        <w:pStyle w:val="Subtitle"/>
        <w:bidi w:val="0"/>
      </w:pPr>
      <w:r w:rsidRPr="006E1FCC">
        <w:t>compatibility</w:t>
      </w:r>
    </w:p>
    <w:p w:rsidR="00875A5C" w:rsidRPr="006E1FCC" w:rsidRDefault="00875A5C" w:rsidP="00875A5C">
      <w:r w:rsidRPr="006E1FCC">
        <w:rPr>
          <w:rtl/>
        </w:rPr>
        <w:t xml:space="preserve">از آنجایی که کارفرما سیستم های دیگری برای یکپارچه سازی ندارد و تنها  داده های موجود تخمین قیمت و زمان است اتصال سیستم جدید به اطلاعات فعلی کار سختی نخواهد بود. </w:t>
      </w:r>
    </w:p>
    <w:p w:rsidR="00875A5C" w:rsidRPr="006E1FCC" w:rsidRDefault="00875A5C" w:rsidP="00875A5C">
      <w:pPr>
        <w:bidi/>
        <w:jc w:val="both"/>
        <w:rPr>
          <w:rFonts w:cstheme="majorHAnsi"/>
        </w:rPr>
      </w:pPr>
    </w:p>
    <w:p w:rsidR="00875A5C" w:rsidRPr="006E1FCC" w:rsidRDefault="00875A5C" w:rsidP="00823536">
      <w:pPr>
        <w:pStyle w:val="Heading2"/>
      </w:pPr>
      <w:bookmarkStart w:id="15" w:name="_Toc230355807"/>
      <w:r w:rsidRPr="006E1FCC">
        <w:lastRenderedPageBreak/>
        <w:t>economic feasibility</w:t>
      </w:r>
      <w:bookmarkEnd w:id="15"/>
    </w:p>
    <w:p w:rsidR="00875A5C" w:rsidRPr="006E1FCC" w:rsidRDefault="00875A5C" w:rsidP="00A01E6C">
      <w:pPr>
        <w:pStyle w:val="Subtitle"/>
        <w:rPr>
          <w:rtl/>
        </w:rPr>
      </w:pPr>
      <w:r w:rsidRPr="006E1FCC">
        <w:rPr>
          <w:rtl/>
        </w:rPr>
        <w:t>امکان سنجی اقتصادی</w:t>
      </w:r>
    </w:p>
    <w:p w:rsidR="00875A5C" w:rsidRPr="006E1FCC" w:rsidRDefault="00875A5C" w:rsidP="00875A5C">
      <w:pPr>
        <w:rPr>
          <w:rtl/>
        </w:rPr>
      </w:pPr>
      <w:r w:rsidRPr="006E1FCC">
        <w:rPr>
          <w:rtl/>
        </w:rPr>
        <w:t>تحلیل هزینه-فایده برای ارزیابی ارزش مالی پروژه.</w:t>
      </w:r>
    </w:p>
    <w:p w:rsidR="00875A5C" w:rsidRPr="006E1FCC" w:rsidRDefault="00875A5C" w:rsidP="00875A5C">
      <w:pPr>
        <w:pStyle w:val="normala"/>
        <w:rPr>
          <w:rtl/>
        </w:rPr>
      </w:pPr>
      <w:r w:rsidRPr="006E1FCC">
        <w:t>cost-benefit analysis</w:t>
      </w:r>
    </w:p>
    <w:p w:rsidR="00875A5C" w:rsidRPr="006E1FCC" w:rsidRDefault="00875A5C" w:rsidP="00055963">
      <w:pPr>
        <w:pStyle w:val="Heading3"/>
        <w:rPr>
          <w:rtl/>
        </w:rPr>
      </w:pPr>
      <w:r w:rsidRPr="006E1FCC">
        <w:rPr>
          <w:rtl/>
        </w:rPr>
        <w:t xml:space="preserve">شناسایی هزینه ها و منفعت ها </w:t>
      </w:r>
    </w:p>
    <w:p w:rsidR="00875A5C" w:rsidRPr="006E1FCC" w:rsidRDefault="00875A5C" w:rsidP="00875A5C">
      <w:pPr>
        <w:jc w:val="both"/>
        <w:rPr>
          <w:rFonts w:cstheme="majorHAnsi"/>
          <w:rtl/>
        </w:rPr>
      </w:pPr>
    </w:p>
    <w:tbl>
      <w:tblPr>
        <w:tblStyle w:val="TableGrid"/>
        <w:tblW w:w="9830" w:type="dxa"/>
        <w:tblLook w:val="04A0" w:firstRow="1" w:lastRow="0" w:firstColumn="1" w:lastColumn="0" w:noHBand="0" w:noVBand="1"/>
      </w:tblPr>
      <w:tblGrid>
        <w:gridCol w:w="2024"/>
        <w:gridCol w:w="2891"/>
        <w:gridCol w:w="2024"/>
        <w:gridCol w:w="2891"/>
      </w:tblGrid>
      <w:tr w:rsidR="00875A5C" w:rsidRPr="006E1FCC" w:rsidTr="004B4498">
        <w:trPr>
          <w:trHeight w:val="693"/>
        </w:trPr>
        <w:tc>
          <w:tcPr>
            <w:tcW w:w="2024" w:type="dxa"/>
            <w:tcBorders>
              <w:right w:val="nil"/>
            </w:tcBorders>
            <w:shd w:val="clear" w:color="auto" w:fill="ECD3DB" w:themeFill="accent4" w:themeFillTint="66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Development Costs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</w:tc>
        <w:tc>
          <w:tcPr>
            <w:tcW w:w="2891" w:type="dxa"/>
            <w:tcBorders>
              <w:left w:val="nil"/>
            </w:tcBorders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هزینه های توسعه</w:t>
            </w:r>
          </w:p>
        </w:tc>
        <w:tc>
          <w:tcPr>
            <w:tcW w:w="2024" w:type="dxa"/>
            <w:tcBorders>
              <w:right w:val="nil"/>
            </w:tcBorders>
            <w:shd w:val="clear" w:color="auto" w:fill="ECD3DB" w:themeFill="accent4" w:themeFillTint="66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Operational Costs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</w:tc>
        <w:tc>
          <w:tcPr>
            <w:tcW w:w="2891" w:type="dxa"/>
            <w:tcBorders>
              <w:left w:val="nil"/>
            </w:tcBorders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هزینه های عملیاتی</w:t>
            </w:r>
          </w:p>
        </w:tc>
      </w:tr>
      <w:tr w:rsidR="00875A5C" w:rsidRPr="006E1FCC" w:rsidTr="004B4498">
        <w:trPr>
          <w:trHeight w:val="2495"/>
        </w:trPr>
        <w:tc>
          <w:tcPr>
            <w:tcW w:w="2024" w:type="dxa"/>
            <w:tcBorders>
              <w:bottom w:val="single" w:sz="4" w:space="0" w:color="auto"/>
            </w:tcBorders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  <w:rtl/>
              </w:rPr>
            </w:pPr>
            <w:r w:rsidRPr="006E1FCC">
              <w:rPr>
                <w:rFonts w:asciiTheme="majorHAnsi" w:hAnsiTheme="majorHAnsi" w:cstheme="majorHAnsi"/>
              </w:rPr>
              <w:t>19,000,000 T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7,578,000   T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3,200,000   T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500,000      T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  <w:rtl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30,278,000 T</w:t>
            </w:r>
          </w:p>
        </w:tc>
        <w:tc>
          <w:tcPr>
            <w:tcW w:w="2891" w:type="dxa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 xml:space="preserve">حقوق تیم توسعه دهنده    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آموزش افراد تیم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فضا و تجهیزات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هزینه چاپگر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 xml:space="preserve">مجموع هزینه ها       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250,000 – 800,000 T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  <w:rtl/>
              </w:rPr>
            </w:pPr>
            <w:r w:rsidRPr="006E1FCC">
              <w:rPr>
                <w:rFonts w:asciiTheme="majorHAnsi" w:hAnsiTheme="majorHAnsi" w:cstheme="majorHAnsi"/>
              </w:rPr>
              <w:t>5,000,000 – 10,000,000 T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  <w:rtl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8,025,000 T (m)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2891" w:type="dxa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هزینه ارتباطات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حقوق پرسنل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jc w:val="both"/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مجموع هزینه ها</w:t>
            </w:r>
          </w:p>
        </w:tc>
      </w:tr>
      <w:tr w:rsidR="00875A5C" w:rsidRPr="006E1FCC" w:rsidTr="004B4498">
        <w:trPr>
          <w:trHeight w:val="693"/>
        </w:trPr>
        <w:tc>
          <w:tcPr>
            <w:tcW w:w="2024" w:type="dxa"/>
            <w:tcBorders>
              <w:right w:val="nil"/>
            </w:tcBorders>
            <w:shd w:val="clear" w:color="auto" w:fill="ECD3DB" w:themeFill="accent4" w:themeFillTint="66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Tangible Benefits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</w:tc>
        <w:tc>
          <w:tcPr>
            <w:tcW w:w="2891" w:type="dxa"/>
            <w:tcBorders>
              <w:left w:val="nil"/>
            </w:tcBorders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منفعت های محسوس</w:t>
            </w:r>
          </w:p>
        </w:tc>
        <w:tc>
          <w:tcPr>
            <w:tcW w:w="2024" w:type="dxa"/>
            <w:tcBorders>
              <w:right w:val="nil"/>
            </w:tcBorders>
            <w:shd w:val="clear" w:color="auto" w:fill="ECD3DB" w:themeFill="accent4" w:themeFillTint="66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Intangible Benefits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</w:tc>
        <w:tc>
          <w:tcPr>
            <w:tcW w:w="2891" w:type="dxa"/>
            <w:tcBorders>
              <w:left w:val="nil"/>
            </w:tcBorders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منفعت های نامحسوس</w:t>
            </w:r>
          </w:p>
        </w:tc>
      </w:tr>
      <w:tr w:rsidR="00875A5C" w:rsidRPr="006E1FCC" w:rsidTr="004B4498">
        <w:trPr>
          <w:trHeight w:val="3327"/>
        </w:trPr>
        <w:tc>
          <w:tcPr>
            <w:tcW w:w="202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6,000,000 – 21,000,000 T (m)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7,500,000 – 14,000,000 T (m)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24,250,000 T (m)</w:t>
            </w:r>
          </w:p>
        </w:tc>
        <w:tc>
          <w:tcPr>
            <w:tcW w:w="2891" w:type="dxa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افزایش فروش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کاهش پرسنل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کاهش هزینه انبارداری</w:t>
            </w:r>
          </w:p>
          <w:p w:rsidR="00875A5C" w:rsidRPr="006E1FCC" w:rsidRDefault="00875A5C" w:rsidP="004B4498">
            <w:pPr>
              <w:jc w:val="both"/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مجموع منفعت ها</w:t>
            </w:r>
          </w:p>
          <w:p w:rsidR="00875A5C" w:rsidRPr="006E1FCC" w:rsidRDefault="00875A5C" w:rsidP="004B4498">
            <w:pPr>
              <w:rPr>
                <w:rFonts w:cstheme="majorHAnsi"/>
              </w:rPr>
            </w:pPr>
          </w:p>
        </w:tc>
        <w:tc>
          <w:tcPr>
            <w:tcW w:w="2024" w:type="dxa"/>
          </w:tcPr>
          <w:p w:rsidR="00875A5C" w:rsidRPr="006E1FCC" w:rsidRDefault="00875A5C" w:rsidP="004B4498">
            <w:pPr>
              <w:rPr>
                <w:rFonts w:cstheme="majorHAnsi"/>
              </w:rPr>
            </w:pPr>
          </w:p>
          <w:p w:rsidR="00875A5C" w:rsidRPr="006E1FCC" w:rsidRDefault="00875A5C" w:rsidP="004B4498">
            <w:pPr>
              <w:rPr>
                <w:rFonts w:cstheme="majorHAnsi"/>
              </w:rPr>
            </w:pPr>
          </w:p>
          <w:p w:rsidR="00875A5C" w:rsidRPr="006E1FCC" w:rsidRDefault="00875A5C" w:rsidP="004B4498">
            <w:pPr>
              <w:rPr>
                <w:rFonts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5,000,000 – 12,000,000 T (y)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8,500,000 T (y)</w:t>
            </w:r>
          </w:p>
          <w:p w:rsidR="00875A5C" w:rsidRPr="006E1FCC" w:rsidRDefault="00875A5C" w:rsidP="004B4498">
            <w:pPr>
              <w:pStyle w:val="NoSpacing"/>
              <w:bidi/>
              <w:rPr>
                <w:rFonts w:asciiTheme="majorHAnsi" w:hAnsiTheme="majorHAnsi" w:cstheme="majorHAnsi"/>
                <w:rtl/>
              </w:rPr>
            </w:pPr>
          </w:p>
        </w:tc>
        <w:tc>
          <w:tcPr>
            <w:tcW w:w="2891" w:type="dxa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افزایش شناخت برند تجاری</w:t>
            </w:r>
          </w:p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کیفیت بالاتر محصولات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بهبود کیفیت ارائه خدمات</w:t>
            </w: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jc w:val="both"/>
              <w:rPr>
                <w:rFonts w:cstheme="majorHAnsi"/>
                <w:rtl/>
              </w:rPr>
            </w:pPr>
          </w:p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مجموع منفعت ها</w:t>
            </w:r>
          </w:p>
        </w:tc>
      </w:tr>
    </w:tbl>
    <w:p w:rsidR="00875A5C" w:rsidRDefault="00875A5C" w:rsidP="00875A5C">
      <w:pPr>
        <w:rPr>
          <w:rFonts w:cstheme="majorHAnsi"/>
          <w:rtl/>
        </w:rPr>
      </w:pPr>
    </w:p>
    <w:p w:rsidR="00875A5C" w:rsidRDefault="00875A5C" w:rsidP="00875A5C">
      <w:pPr>
        <w:rPr>
          <w:rFonts w:cstheme="majorHAnsi"/>
          <w:rtl/>
        </w:rPr>
      </w:pPr>
    </w:p>
    <w:p w:rsidR="00875A5C" w:rsidRDefault="00875A5C" w:rsidP="00875A5C">
      <w:pPr>
        <w:rPr>
          <w:rFonts w:cstheme="majorHAnsi"/>
          <w:rtl/>
        </w:rPr>
      </w:pPr>
    </w:p>
    <w:p w:rsidR="00875A5C" w:rsidRPr="006E1FCC" w:rsidRDefault="00875A5C" w:rsidP="00875A5C">
      <w:pPr>
        <w:rPr>
          <w:rFonts w:cstheme="majorHAnsi"/>
        </w:rPr>
      </w:pPr>
    </w:p>
    <w:p w:rsidR="00875A5C" w:rsidRPr="006E1FCC" w:rsidRDefault="00875A5C" w:rsidP="00875A5C">
      <w:pPr>
        <w:rPr>
          <w:rtl/>
        </w:rPr>
      </w:pPr>
      <w:r w:rsidRPr="006E1FCC">
        <w:rPr>
          <w:rtl/>
        </w:rPr>
        <w:lastRenderedPageBreak/>
        <w:t>حقوق تیم توسعه : هزینه ای که کارفرما برای پروژه درنظر گرفته و بین اعضا اقسیم خواهد شد.</w:t>
      </w:r>
    </w:p>
    <w:p w:rsidR="00875A5C" w:rsidRPr="006E1FCC" w:rsidRDefault="00875A5C" w:rsidP="00875A5C">
      <w:pPr>
        <w:rPr>
          <w:rtl/>
        </w:rPr>
      </w:pPr>
      <w:r w:rsidRPr="006E1FCC">
        <w:rPr>
          <w:rtl/>
        </w:rPr>
        <w:t>آموزش افراد تیم : دوره فرانت : ۳   میلیون دوره بک : ۱ میلیون   هزینه اشتراک هوش مصنوعی : ۱میلیون و ۴۷۸ هزار تومان        هزینه لایسنس ورد :۱.۵ میلیون   هزینه اینترنت : ۶۰۰ هزار تومان</w:t>
      </w:r>
    </w:p>
    <w:p w:rsidR="00875A5C" w:rsidRPr="006E1FCC" w:rsidRDefault="00875A5C" w:rsidP="00875A5C">
      <w:pPr>
        <w:rPr>
          <w:rtl/>
        </w:rPr>
      </w:pPr>
      <w:r w:rsidRPr="006E1FCC">
        <w:rPr>
          <w:rtl/>
        </w:rPr>
        <w:t>فضا و تجهیزات : هزینه  فضای جلسه : جلسه ای ۴۰۰ هزار تومان      حدود ۸ جلسه تا پایان پروژه :۳ میلیون و ۲۰۰ هزار تومان</w:t>
      </w:r>
    </w:p>
    <w:p w:rsidR="00875A5C" w:rsidRPr="006E1FCC" w:rsidRDefault="00875A5C" w:rsidP="00875A5C">
      <w:r w:rsidRPr="006E1FCC">
        <w:rPr>
          <w:rtl/>
        </w:rPr>
        <w:t>هزینه ارتباطات : اینترنت ماهیانه :  ۲۰۰ تا ۵۰۰ هزار تومان     تماس تلفنی ماهیانه : ۵۰ تا ۳۰۰ هزار تومان</w:t>
      </w:r>
    </w:p>
    <w:p w:rsidR="00875A5C" w:rsidRPr="006E1FCC" w:rsidRDefault="00875A5C" w:rsidP="00875A5C">
      <w:pPr>
        <w:rPr>
          <w:rtl/>
        </w:rPr>
      </w:pPr>
      <w:r w:rsidRPr="006E1FCC">
        <w:rPr>
          <w:rtl/>
        </w:rPr>
        <w:t xml:space="preserve">حقوق پرسنل : حقوق پیشنهادی کارفرما </w:t>
      </w:r>
    </w:p>
    <w:p w:rsidR="00875A5C" w:rsidRPr="006E1FCC" w:rsidRDefault="00875A5C" w:rsidP="00875A5C">
      <w:pPr>
        <w:rPr>
          <w:rtl/>
        </w:rPr>
      </w:pPr>
      <w:r w:rsidRPr="006E1FCC">
        <w:rPr>
          <w:rtl/>
        </w:rPr>
        <w:t xml:space="preserve">افزایش فروش : فروش ماهیانه فعلی بدون سایت ۳۰ میلیون است که با اینترنتی کردن آن و تبلیغات حدود ۲۰ تا ۷۰ درصد در طول ۶ ماه افزایش پیدا خواهد کرد . </w:t>
      </w:r>
    </w:p>
    <w:p w:rsidR="00875A5C" w:rsidRPr="006E1FCC" w:rsidRDefault="00875A5C" w:rsidP="00875A5C">
      <w:pPr>
        <w:rPr>
          <w:rFonts w:cstheme="majorHAnsi"/>
          <w:rtl/>
        </w:rPr>
      </w:pPr>
    </w:p>
    <w:p w:rsidR="00875A5C" w:rsidRPr="006E1FCC" w:rsidRDefault="00875A5C" w:rsidP="00875A5C">
      <w:pPr>
        <w:rPr>
          <w:rFonts w:eastAsiaTheme="minorEastAsia" w:cstheme="majorHAnsi"/>
        </w:rPr>
      </w:pPr>
      <m:oMathPara>
        <m:oMath>
          <m:r>
            <w:rPr>
              <w:rFonts w:ascii="Cambria Math" w:hAnsi="Cambria Math" w:cstheme="majorHAnsi"/>
            </w:rPr>
            <m:t>30,000,000× 1.2=36,000,000</m:t>
          </m:r>
        </m:oMath>
      </m:oMathPara>
    </w:p>
    <w:p w:rsidR="00875A5C" w:rsidRPr="006E1FCC" w:rsidRDefault="00875A5C" w:rsidP="00875A5C">
      <w:pPr>
        <w:rPr>
          <w:rFonts w:cstheme="majorHAnsi"/>
          <w:rtl/>
        </w:rPr>
      </w:pPr>
      <m:oMathPara>
        <m:oMath>
          <m:r>
            <w:rPr>
              <w:rFonts w:ascii="Cambria Math" w:hAnsi="Cambria Math" w:cstheme="majorHAnsi"/>
            </w:rPr>
            <m:t>30,000,000 × 1.7=51,000,000</m:t>
          </m:r>
        </m:oMath>
      </m:oMathPara>
    </w:p>
    <w:p w:rsidR="00875A5C" w:rsidRPr="006E1FCC" w:rsidRDefault="00875A5C" w:rsidP="00875A5C">
      <w:pPr>
        <w:rPr>
          <w:rtl/>
        </w:rPr>
      </w:pPr>
      <w:r w:rsidRPr="006E1FCC">
        <w:rPr>
          <w:rtl/>
        </w:rPr>
        <w:t>کاهش هزینه انبارداری :‌ مدیریت بهتر موجودی ها فضای انبار را ۱۰ تا ۲۰ درصد کاهش میدهد  ماهیانه ۵۰۰ هزار تا یک میلیون تومان</w:t>
      </w:r>
    </w:p>
    <w:p w:rsidR="00875A5C" w:rsidRPr="006E1FCC" w:rsidRDefault="00875A5C" w:rsidP="00875A5C">
      <w:pPr>
        <w:rPr>
          <w:rtl/>
        </w:rPr>
      </w:pPr>
      <w:r w:rsidRPr="006E1FCC">
        <w:rPr>
          <w:rtl/>
        </w:rPr>
        <w:t>و ۲۰ تا ۳۰ درصد ضایعات پارچه کاهش میابد ماهیانه ۲ تا ۳ میلیون و همچنین فروش محصولات قدیمی تر افزایش ۵ تا ۱۰ میلیون .</w:t>
      </w:r>
    </w:p>
    <w:p w:rsidR="00875A5C" w:rsidRPr="006E1FCC" w:rsidRDefault="00875A5C" w:rsidP="00875A5C">
      <w:r w:rsidRPr="006E1FCC">
        <w:rPr>
          <w:rtl/>
        </w:rPr>
        <w:t>بهبود کیفیت ارائه خدمات : کاهش خطای ثبت سفارش حدود ۶۰ تا ۷۰ درصد سالیانه ۵ تا ۱۵ میلیون سود میدهد.</w:t>
      </w:r>
    </w:p>
    <w:p w:rsidR="00875A5C" w:rsidRPr="006E1FCC" w:rsidRDefault="00875A5C" w:rsidP="00875A5C">
      <w:pPr>
        <w:rPr>
          <w:rFonts w:cstheme="majorHAnsi"/>
          <w:rtl/>
        </w:rPr>
      </w:pPr>
    </w:p>
    <w:p w:rsidR="00875A5C" w:rsidRPr="00875A5C" w:rsidRDefault="00875A5C" w:rsidP="00055963">
      <w:pPr>
        <w:pStyle w:val="Heading3"/>
      </w:pPr>
      <w:r w:rsidRPr="00875A5C">
        <w:rPr>
          <w:rtl/>
        </w:rPr>
        <w:t>تحلیل هزینه-فایده</w:t>
      </w:r>
    </w:p>
    <w:p w:rsidR="00875A5C" w:rsidRPr="006E1FCC" w:rsidRDefault="00875A5C" w:rsidP="00875A5C">
      <w:pPr>
        <w:rPr>
          <w:rtl/>
        </w:rPr>
      </w:pPr>
      <w:r w:rsidRPr="006E1FCC">
        <w:rPr>
          <w:rtl/>
        </w:rPr>
        <w:t>تورم ۲۰ درصد و  نرخ  بهره ۲۵ درصد محاسبه شده.</w:t>
      </w:r>
    </w:p>
    <w:p w:rsidR="00875A5C" w:rsidRPr="006E1FCC" w:rsidRDefault="00875A5C" w:rsidP="00875A5C">
      <w:pPr>
        <w:rPr>
          <w:rFonts w:cstheme="majorHAnsi"/>
          <w:rtl/>
        </w:rPr>
      </w:pPr>
    </w:p>
    <w:tbl>
      <w:tblPr>
        <w:tblStyle w:val="TableGrid"/>
        <w:tblW w:w="9853" w:type="dxa"/>
        <w:tblLook w:val="04A0" w:firstRow="1" w:lastRow="0" w:firstColumn="1" w:lastColumn="0" w:noHBand="0" w:noVBand="1"/>
      </w:tblPr>
      <w:tblGrid>
        <w:gridCol w:w="3054"/>
        <w:gridCol w:w="3055"/>
        <w:gridCol w:w="3744"/>
      </w:tblGrid>
      <w:tr w:rsidR="00875A5C" w:rsidRPr="006E1FCC" w:rsidTr="004B4498">
        <w:trPr>
          <w:trHeight w:val="720"/>
        </w:trPr>
        <w:tc>
          <w:tcPr>
            <w:tcW w:w="3054" w:type="dxa"/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</w:rPr>
              <w:t>1406</w:t>
            </w:r>
          </w:p>
        </w:tc>
        <w:tc>
          <w:tcPr>
            <w:tcW w:w="3055" w:type="dxa"/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</w:rPr>
              <w:t>1405</w:t>
            </w:r>
          </w:p>
        </w:tc>
        <w:tc>
          <w:tcPr>
            <w:tcW w:w="3744" w:type="dxa"/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سال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29,100,000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24,250,000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هزینه منافع محسوس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10,200,000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8,500,000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هزینه منافع نامحسوس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39,300,000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32,750,000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مجموع منفعت ها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25,150,000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  <w:rtl/>
              </w:rPr>
            </w:pPr>
            <w:r w:rsidRPr="006E1FCC">
              <w:rPr>
                <w:rFonts w:asciiTheme="majorHAnsi" w:hAnsiTheme="majorHAnsi" w:cstheme="majorHAnsi"/>
              </w:rPr>
              <w:t>26,200,000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ارزش فعلی منفعت ها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PV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lastRenderedPageBreak/>
              <w:t>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  <w:rtl/>
              </w:rPr>
            </w:pPr>
            <w:r w:rsidRPr="006E1FCC">
              <w:rPr>
                <w:rFonts w:asciiTheme="majorHAnsi" w:hAnsiTheme="majorHAnsi" w:cstheme="majorHAnsi"/>
              </w:rPr>
              <w:t>30,278,000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مجموع هزینه های توسعه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9,630,000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  <w:rtl/>
              </w:rPr>
            </w:pPr>
            <w:r w:rsidRPr="006E1FCC">
              <w:rPr>
                <w:rFonts w:asciiTheme="majorHAnsi" w:hAnsiTheme="majorHAnsi" w:cstheme="majorHAnsi"/>
              </w:rPr>
              <w:t>8,025,000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مجموع هزینه های عملیاتی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  <w:rtl/>
              </w:rPr>
            </w:pPr>
            <w:r w:rsidRPr="006E1FCC">
              <w:rPr>
                <w:rFonts w:asciiTheme="majorHAnsi" w:hAnsiTheme="majorHAnsi" w:cstheme="majorHAnsi"/>
              </w:rPr>
              <w:t>9,630,000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  <w:rtl/>
              </w:rPr>
            </w:pPr>
            <w:r w:rsidRPr="006E1FCC">
              <w:rPr>
                <w:rFonts w:asciiTheme="majorHAnsi" w:hAnsiTheme="majorHAnsi" w:cstheme="majorHAnsi"/>
              </w:rPr>
              <w:t>38,303,000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مجموع هزینه ها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6,160,000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  <w:rtl/>
              </w:rPr>
            </w:pPr>
            <w:r w:rsidRPr="006E1FCC">
              <w:rPr>
                <w:rFonts w:asciiTheme="majorHAnsi" w:hAnsiTheme="majorHAnsi" w:cstheme="majorHAnsi"/>
              </w:rPr>
              <w:t>30,642,400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ارزش فعلی هزینه ها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PV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29,670,000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-5,553,000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مجموع منفعت های پروژه – هزینه ها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18,990,000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-4,442,400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ارزش خالص فعلی سالانه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NPV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  <w:tcBorders>
              <w:bottom w:val="single" w:sz="4" w:space="0" w:color="auto"/>
            </w:tcBorders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14,547,600 T</w:t>
            </w:r>
          </w:p>
        </w:tc>
        <w:tc>
          <w:tcPr>
            <w:tcW w:w="3055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-4,442,400 T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ارزش خالص فعلی تجمعی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  <w:tcBorders>
              <w:bottom w:val="single" w:sz="4" w:space="0" w:color="auto"/>
              <w:right w:val="nil"/>
            </w:tcBorders>
          </w:tcPr>
          <w:p w:rsidR="00875A5C" w:rsidRPr="006E1FCC" w:rsidRDefault="00875A5C" w:rsidP="004B4498">
            <w:pPr>
              <w:rPr>
                <w:rFonts w:cstheme="majorHAnsi"/>
              </w:rPr>
            </w:pPr>
          </w:p>
          <w:p w:rsidR="00875A5C" w:rsidRPr="006E1FCC" w:rsidRDefault="00875A5C" w:rsidP="004B4498">
            <w:pPr>
              <w:rPr>
                <w:rFonts w:cstheme="majorHAnsi"/>
              </w:rPr>
            </w:pPr>
          </w:p>
        </w:tc>
        <w:tc>
          <w:tcPr>
            <w:tcW w:w="3055" w:type="dxa"/>
            <w:tcBorders>
              <w:left w:val="nil"/>
            </w:tcBorders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50.3 %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  <w:rtl/>
              </w:rPr>
            </w:pPr>
            <w:r w:rsidRPr="006E1FCC">
              <w:rPr>
                <w:rFonts w:cstheme="majorHAnsi"/>
                <w:rtl/>
              </w:rPr>
              <w:t>بازگشت سرمایه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ROI</w:t>
            </w:r>
          </w:p>
        </w:tc>
      </w:tr>
      <w:tr w:rsidR="00875A5C" w:rsidRPr="006E1FCC" w:rsidTr="004B4498">
        <w:trPr>
          <w:trHeight w:val="720"/>
        </w:trPr>
        <w:tc>
          <w:tcPr>
            <w:tcW w:w="3054" w:type="dxa"/>
            <w:tcBorders>
              <w:bottom w:val="single" w:sz="4" w:space="0" w:color="auto"/>
              <w:right w:val="nil"/>
            </w:tcBorders>
          </w:tcPr>
          <w:p w:rsidR="00875A5C" w:rsidRPr="006E1FCC" w:rsidRDefault="00875A5C" w:rsidP="004B4498">
            <w:pPr>
              <w:rPr>
                <w:rFonts w:cstheme="majorHAnsi"/>
              </w:rPr>
            </w:pPr>
          </w:p>
        </w:tc>
        <w:tc>
          <w:tcPr>
            <w:tcW w:w="3055" w:type="dxa"/>
            <w:tcBorders>
              <w:left w:val="nil"/>
            </w:tcBorders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در سال دوم سر به سری رخ میدهد</w:t>
            </w:r>
          </w:p>
        </w:tc>
        <w:tc>
          <w:tcPr>
            <w:tcW w:w="3744" w:type="dxa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نقطه سر به سر</w:t>
            </w:r>
          </w:p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Break-even Point</w:t>
            </w:r>
          </w:p>
        </w:tc>
      </w:tr>
    </w:tbl>
    <w:p w:rsidR="00875A5C" w:rsidRPr="006E1FCC" w:rsidRDefault="00875A5C" w:rsidP="00875A5C">
      <w:pPr>
        <w:pStyle w:val="normala"/>
      </w:pPr>
      <w:r w:rsidRPr="006E1FCC">
        <w:t>PV(1) = value / (1+0.25)^1 = value / 1.25</w:t>
      </w:r>
    </w:p>
    <w:p w:rsidR="00875A5C" w:rsidRPr="006E1FCC" w:rsidRDefault="00875A5C" w:rsidP="00875A5C">
      <w:pPr>
        <w:pStyle w:val="normala"/>
      </w:pPr>
      <w:r w:rsidRPr="006E1FCC">
        <w:t>PV(2) = value / (1+0.25)^2 = value / 1.5625</w:t>
      </w:r>
    </w:p>
    <w:p w:rsidR="00875A5C" w:rsidRPr="006E1FCC" w:rsidRDefault="00875A5C" w:rsidP="00875A5C">
      <w:pPr>
        <w:pStyle w:val="normala"/>
      </w:pPr>
    </w:p>
    <w:p w:rsidR="00875A5C" w:rsidRPr="006E1FCC" w:rsidRDefault="00875A5C" w:rsidP="00875A5C">
      <w:pPr>
        <w:pStyle w:val="normala"/>
      </w:pPr>
      <w:r w:rsidRPr="006E1FCC">
        <w:t>PV benefits:</w:t>
      </w:r>
    </w:p>
    <w:p w:rsidR="00875A5C" w:rsidRPr="006E1FCC" w:rsidRDefault="00875A5C" w:rsidP="00875A5C">
      <w:pPr>
        <w:pStyle w:val="normala"/>
      </w:pPr>
      <w:r w:rsidRPr="006E1FCC">
        <w:t>1405:    PV= 32,750,000 ÷ 1.25 = 26,200,000</w:t>
      </w:r>
    </w:p>
    <w:p w:rsidR="00875A5C" w:rsidRPr="006E1FCC" w:rsidRDefault="00875A5C" w:rsidP="00875A5C">
      <w:pPr>
        <w:pStyle w:val="normala"/>
      </w:pPr>
      <w:r w:rsidRPr="006E1FCC">
        <w:t>1406:    PV = 39,300,000 ÷ 1.5625 = 25,150,000</w:t>
      </w:r>
    </w:p>
    <w:p w:rsidR="00875A5C" w:rsidRPr="006E1FCC" w:rsidRDefault="00875A5C" w:rsidP="00875A5C">
      <w:pPr>
        <w:pStyle w:val="normala"/>
      </w:pPr>
    </w:p>
    <w:p w:rsidR="00875A5C" w:rsidRPr="006E1FCC" w:rsidRDefault="00875A5C" w:rsidP="00875A5C">
      <w:pPr>
        <w:pStyle w:val="normala"/>
      </w:pPr>
      <w:r w:rsidRPr="006E1FCC">
        <w:t>PV costs:</w:t>
      </w:r>
    </w:p>
    <w:p w:rsidR="00875A5C" w:rsidRPr="006E1FCC" w:rsidRDefault="00875A5C" w:rsidP="00875A5C">
      <w:pPr>
        <w:pStyle w:val="normala"/>
        <w:rPr>
          <w:b/>
          <w:bCs/>
          <w:color w:val="000000"/>
          <w:sz w:val="21"/>
        </w:rPr>
      </w:pPr>
      <w:r w:rsidRPr="006E1FCC">
        <w:t>1405:    PV= 38,303,000 ÷ 1.25 = 30,642,400</w:t>
      </w:r>
    </w:p>
    <w:p w:rsidR="00875A5C" w:rsidRPr="006E1FCC" w:rsidRDefault="00875A5C" w:rsidP="00875A5C">
      <w:pPr>
        <w:pStyle w:val="normala"/>
      </w:pPr>
      <w:r w:rsidRPr="006E1FCC">
        <w:t>1406:    PV = 9,630,000 ÷ 1.5625 = 6,160,000</w:t>
      </w:r>
    </w:p>
    <w:p w:rsidR="00875A5C" w:rsidRPr="006E1FCC" w:rsidRDefault="00875A5C" w:rsidP="00875A5C">
      <w:pPr>
        <w:pStyle w:val="normala"/>
      </w:pPr>
    </w:p>
    <w:p w:rsidR="00875A5C" w:rsidRPr="006E1FCC" w:rsidRDefault="00875A5C" w:rsidP="00875A5C">
      <w:pPr>
        <w:pStyle w:val="normala"/>
      </w:pPr>
      <w:r w:rsidRPr="006E1FCC">
        <w:t>NPV (yearly):</w:t>
      </w:r>
    </w:p>
    <w:p w:rsidR="00875A5C" w:rsidRPr="006E1FCC" w:rsidRDefault="00875A5C" w:rsidP="00875A5C">
      <w:pPr>
        <w:pStyle w:val="normala"/>
      </w:pPr>
      <w:r w:rsidRPr="006E1FCC">
        <w:rPr>
          <w:lang w:val="en"/>
        </w:rPr>
        <w:t>1405:    NPV = PV Benefits – PV Costs = 26,200,000 – 30,642,400 = </w:t>
      </w:r>
      <w:r w:rsidRPr="006E1FCC">
        <w:t>–4,442,400</w:t>
      </w:r>
    </w:p>
    <w:p w:rsidR="00875A5C" w:rsidRPr="006E1FCC" w:rsidRDefault="00875A5C" w:rsidP="00875A5C">
      <w:pPr>
        <w:pStyle w:val="normala"/>
        <w:rPr>
          <w:color w:val="000000"/>
          <w:lang w:val="en"/>
        </w:rPr>
      </w:pPr>
      <w:r w:rsidRPr="006E1FCC">
        <w:lastRenderedPageBreak/>
        <w:t xml:space="preserve">1406:    </w:t>
      </w:r>
      <w:r w:rsidRPr="006E1FCC">
        <w:rPr>
          <w:lang w:val="en"/>
        </w:rPr>
        <w:t>NPV = 25,150,000 – 6,160,000= 18,990,000</w:t>
      </w:r>
    </w:p>
    <w:p w:rsidR="00875A5C" w:rsidRPr="006E1FCC" w:rsidRDefault="00875A5C" w:rsidP="00875A5C">
      <w:pPr>
        <w:pStyle w:val="normala"/>
        <w:rPr>
          <w:lang w:val="en"/>
        </w:rPr>
      </w:pPr>
    </w:p>
    <w:p w:rsidR="00875A5C" w:rsidRPr="006E1FCC" w:rsidRDefault="00875A5C" w:rsidP="00875A5C">
      <w:pPr>
        <w:pStyle w:val="normala"/>
      </w:pPr>
      <w:r w:rsidRPr="006E1FCC">
        <w:t>Cumulative NPV:</w:t>
      </w:r>
    </w:p>
    <w:p w:rsidR="00875A5C" w:rsidRPr="006E1FCC" w:rsidRDefault="00875A5C" w:rsidP="00875A5C">
      <w:pPr>
        <w:pStyle w:val="normala"/>
      </w:pPr>
      <w:r w:rsidRPr="006E1FCC">
        <w:t>1405:    -4,442,400</w:t>
      </w:r>
    </w:p>
    <w:p w:rsidR="00875A5C" w:rsidRPr="006E1FCC" w:rsidRDefault="00875A5C" w:rsidP="00875A5C">
      <w:pPr>
        <w:pStyle w:val="normala"/>
      </w:pPr>
      <w:r w:rsidRPr="006E1FCC">
        <w:t>1406:    –4,442,400 + 18,990,000 = 14,547,600</w:t>
      </w:r>
    </w:p>
    <w:p w:rsidR="00875A5C" w:rsidRPr="006E1FCC" w:rsidRDefault="00875A5C" w:rsidP="00875A5C">
      <w:pPr>
        <w:pStyle w:val="normala"/>
      </w:pPr>
    </w:p>
    <w:p w:rsidR="00875A5C" w:rsidRPr="006E1FCC" w:rsidRDefault="00875A5C" w:rsidP="00875A5C">
      <w:pPr>
        <w:pStyle w:val="normala"/>
      </w:pPr>
      <w:r w:rsidRPr="006E1FCC">
        <w:t>ROI:</w:t>
      </w:r>
    </w:p>
    <w:p w:rsidR="00875A5C" w:rsidRPr="006E1FCC" w:rsidRDefault="00875A5C" w:rsidP="00875A5C">
      <w:pPr>
        <w:pStyle w:val="normala"/>
      </w:pPr>
      <w:r w:rsidRPr="006E1FCC">
        <w:t>ROI = (Total Benefits – Total Costs) ÷ Total Costs</w:t>
      </w:r>
    </w:p>
    <w:p w:rsidR="00875A5C" w:rsidRPr="006E1FCC" w:rsidRDefault="00875A5C" w:rsidP="00875A5C">
      <w:pPr>
        <w:pStyle w:val="normala"/>
        <w:rPr>
          <w:rStyle w:val="apple-converted-space"/>
          <w:rFonts w:cstheme="majorHAnsi"/>
          <w:color w:val="000000"/>
          <w:sz w:val="27"/>
          <w:szCs w:val="27"/>
        </w:rPr>
      </w:pPr>
      <w:r w:rsidRPr="006E1FCC">
        <w:t>Total benefits = 32,750,000 + 39,300,000 = 72,050,000</w:t>
      </w:r>
      <w:r w:rsidRPr="006E1FCC">
        <w:rPr>
          <w:rStyle w:val="apple-converted-space"/>
          <w:rFonts w:cstheme="majorHAnsi"/>
          <w:color w:val="000000"/>
          <w:sz w:val="27"/>
          <w:szCs w:val="27"/>
        </w:rPr>
        <w:t> </w:t>
      </w:r>
    </w:p>
    <w:p w:rsidR="00875A5C" w:rsidRPr="006E1FCC" w:rsidRDefault="00875A5C" w:rsidP="00875A5C">
      <w:pPr>
        <w:pStyle w:val="normala"/>
      </w:pPr>
      <w:r w:rsidRPr="006E1FCC">
        <w:t xml:space="preserve">Total costs = 38,303,000 + 9,630,000 = 47,933,000 </w:t>
      </w:r>
    </w:p>
    <w:p w:rsidR="00875A5C" w:rsidRPr="006E1FCC" w:rsidRDefault="00875A5C" w:rsidP="00875A5C">
      <w:pPr>
        <w:pStyle w:val="normala"/>
        <w:rPr>
          <w:lang w:val="en"/>
        </w:rPr>
      </w:pPr>
      <w:r w:rsidRPr="006E1FCC">
        <w:t>ROI=</w:t>
      </w:r>
      <w:r w:rsidRPr="006E1FCC">
        <w:rPr>
          <w:lang w:val="en"/>
        </w:rPr>
        <w:t xml:space="preserve">  (72,050,000 – 47,933,000) ÷ 47,933,000= 24,117,000 ÷ 47,933,000= </w:t>
      </w:r>
      <w:r w:rsidRPr="006E1FCC">
        <w:t>0.503= 50.3٪</w:t>
      </w:r>
    </w:p>
    <w:p w:rsidR="00875A5C" w:rsidRPr="006E1FCC" w:rsidRDefault="00875A5C" w:rsidP="00875A5C">
      <w:pPr>
        <w:pStyle w:val="NoSpacing"/>
        <w:rPr>
          <w:rFonts w:asciiTheme="majorHAnsi" w:hAnsiTheme="majorHAnsi" w:cstheme="majorHAnsi"/>
          <w:rtl/>
        </w:rPr>
      </w:pPr>
    </w:p>
    <w:p w:rsidR="00875A5C" w:rsidRPr="006E1FCC" w:rsidRDefault="00875A5C" w:rsidP="00875A5C">
      <w:pPr>
        <w:pStyle w:val="NoSpacing"/>
        <w:rPr>
          <w:rFonts w:asciiTheme="majorHAnsi" w:hAnsiTheme="majorHAnsi" w:cstheme="majorHAnsi"/>
          <w:rtl/>
        </w:rPr>
      </w:pPr>
    </w:p>
    <w:p w:rsidR="00875A5C" w:rsidRPr="006E1FCC" w:rsidRDefault="00875A5C" w:rsidP="00875A5C">
      <w:pPr>
        <w:pStyle w:val="NoSpacing"/>
        <w:rPr>
          <w:rFonts w:asciiTheme="majorHAnsi" w:hAnsiTheme="majorHAnsi" w:cstheme="majorHAnsi"/>
          <w:rtl/>
        </w:rPr>
      </w:pPr>
    </w:p>
    <w:p w:rsidR="00875A5C" w:rsidRPr="006E1FCC" w:rsidRDefault="00875A5C" w:rsidP="00875A5C">
      <w:pPr>
        <w:pStyle w:val="NoSpacing"/>
        <w:rPr>
          <w:rFonts w:asciiTheme="majorHAnsi" w:hAnsiTheme="majorHAnsi" w:cstheme="majorHAnsi"/>
          <w:rtl/>
        </w:rPr>
      </w:pPr>
    </w:p>
    <w:p w:rsidR="00875A5C" w:rsidRPr="006E1FCC" w:rsidRDefault="00875A5C" w:rsidP="00875A5C">
      <w:pPr>
        <w:pStyle w:val="NoSpacing"/>
        <w:rPr>
          <w:rFonts w:asciiTheme="majorHAnsi" w:hAnsiTheme="majorHAnsi" w:cstheme="majorHAnsi"/>
          <w:rtl/>
        </w:rPr>
      </w:pPr>
      <w:r w:rsidRPr="006E1FCC">
        <w:rPr>
          <w:rFonts w:asciiTheme="majorHAnsi" w:hAnsiTheme="majorHAnsi" w:cstheme="majorHAnsi"/>
          <w:rtl/>
          <w:lang w:val="ar-SA"/>
        </w:rPr>
        <w:drawing>
          <wp:inline distT="0" distB="0" distL="0" distR="0" wp14:anchorId="2DFCD3E9" wp14:editId="575A4D70">
            <wp:extent cx="5486400" cy="3200400"/>
            <wp:effectExtent l="0" t="0" r="12700" b="12700"/>
            <wp:docPr id="126920829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875A5C" w:rsidRDefault="00875A5C" w:rsidP="00875A5C">
      <w:pPr>
        <w:pStyle w:val="NoSpacing"/>
        <w:bidi/>
        <w:rPr>
          <w:rFonts w:asciiTheme="majorHAnsi" w:hAnsiTheme="majorHAnsi" w:cstheme="majorHAnsi"/>
          <w:rtl/>
        </w:rPr>
      </w:pPr>
    </w:p>
    <w:p w:rsidR="00875A5C" w:rsidRDefault="00875A5C" w:rsidP="00875A5C">
      <w:pPr>
        <w:pStyle w:val="NoSpacing"/>
        <w:bidi/>
        <w:rPr>
          <w:rFonts w:asciiTheme="majorHAnsi" w:hAnsiTheme="majorHAnsi" w:cstheme="majorHAnsi"/>
          <w:rtl/>
        </w:rPr>
      </w:pPr>
    </w:p>
    <w:p w:rsidR="00875A5C" w:rsidRDefault="00875A5C" w:rsidP="00875A5C">
      <w:pPr>
        <w:pStyle w:val="NoSpacing"/>
        <w:bidi/>
        <w:rPr>
          <w:rFonts w:asciiTheme="majorHAnsi" w:hAnsiTheme="majorHAnsi" w:cstheme="majorHAnsi"/>
          <w:rtl/>
        </w:rPr>
      </w:pPr>
    </w:p>
    <w:p w:rsidR="00875A5C" w:rsidRDefault="00875A5C" w:rsidP="00875A5C">
      <w:pPr>
        <w:pStyle w:val="NoSpacing"/>
        <w:bidi/>
        <w:rPr>
          <w:rFonts w:asciiTheme="majorHAnsi" w:hAnsiTheme="majorHAnsi" w:cstheme="majorHAnsi"/>
          <w:rtl/>
        </w:rPr>
      </w:pPr>
    </w:p>
    <w:p w:rsidR="00875A5C" w:rsidRDefault="00875A5C" w:rsidP="00875A5C">
      <w:pPr>
        <w:pStyle w:val="NoSpacing"/>
        <w:bidi/>
        <w:rPr>
          <w:rFonts w:asciiTheme="majorHAnsi" w:hAnsiTheme="majorHAnsi" w:cstheme="majorHAnsi"/>
          <w:rtl/>
        </w:rPr>
      </w:pPr>
    </w:p>
    <w:p w:rsidR="00875A5C" w:rsidRPr="006E1FCC" w:rsidRDefault="00875A5C" w:rsidP="00875A5C">
      <w:pPr>
        <w:pStyle w:val="NoSpacing"/>
        <w:bidi/>
        <w:rPr>
          <w:rFonts w:asciiTheme="majorHAnsi" w:hAnsiTheme="majorHAnsi" w:cstheme="majorHAnsi"/>
        </w:rPr>
      </w:pPr>
    </w:p>
    <w:p w:rsidR="00875A5C" w:rsidRDefault="00875A5C" w:rsidP="00055963">
      <w:pPr>
        <w:pStyle w:val="Heading3"/>
        <w:rPr>
          <w:rtl/>
        </w:rPr>
      </w:pPr>
      <w:r w:rsidRPr="006E1FCC">
        <w:rPr>
          <w:rtl/>
        </w:rPr>
        <w:lastRenderedPageBreak/>
        <w:t>جریان نقدینگی</w:t>
      </w:r>
    </w:p>
    <w:p w:rsidR="00875A5C" w:rsidRPr="006E1FCC" w:rsidRDefault="00875A5C" w:rsidP="00875A5C">
      <w:pPr>
        <w:jc w:val="both"/>
        <w:rPr>
          <w:rFonts w:cstheme="majorHAnsi"/>
          <w:rtl/>
        </w:rPr>
      </w:pPr>
    </w:p>
    <w:tbl>
      <w:tblPr>
        <w:tblStyle w:val="TableGrid"/>
        <w:tblW w:w="8020" w:type="dxa"/>
        <w:tblInd w:w="1334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1008"/>
      </w:tblGrid>
      <w:tr w:rsidR="00875A5C" w:rsidRPr="006E1FCC" w:rsidTr="004B4498">
        <w:tc>
          <w:tcPr>
            <w:tcW w:w="2337" w:type="dxa"/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جریان نقدینگی خالص</w:t>
            </w:r>
          </w:p>
        </w:tc>
        <w:tc>
          <w:tcPr>
            <w:tcW w:w="2337" w:type="dxa"/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منافع</w:t>
            </w:r>
          </w:p>
        </w:tc>
        <w:tc>
          <w:tcPr>
            <w:tcW w:w="2338" w:type="dxa"/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هزینه ها</w:t>
            </w:r>
          </w:p>
        </w:tc>
        <w:tc>
          <w:tcPr>
            <w:tcW w:w="1008" w:type="dxa"/>
            <w:shd w:val="clear" w:color="auto" w:fill="ECD3DB" w:themeFill="accent4" w:themeFillTint="66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  <w:rtl/>
              </w:rPr>
              <w:t>سال</w:t>
            </w:r>
          </w:p>
        </w:tc>
      </w:tr>
      <w:tr w:rsidR="00875A5C" w:rsidRPr="006E1FCC" w:rsidTr="004B4498">
        <w:tc>
          <w:tcPr>
            <w:tcW w:w="2337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-5,553,000 T</w:t>
            </w:r>
          </w:p>
        </w:tc>
        <w:tc>
          <w:tcPr>
            <w:tcW w:w="2337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32,750,000 T</w:t>
            </w:r>
          </w:p>
        </w:tc>
        <w:tc>
          <w:tcPr>
            <w:tcW w:w="2338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38,303,000 T</w:t>
            </w:r>
          </w:p>
        </w:tc>
        <w:tc>
          <w:tcPr>
            <w:tcW w:w="1008" w:type="dxa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</w:rPr>
              <w:t>0</w:t>
            </w:r>
          </w:p>
        </w:tc>
      </w:tr>
      <w:tr w:rsidR="00875A5C" w:rsidRPr="006E1FCC" w:rsidTr="004B4498">
        <w:tc>
          <w:tcPr>
            <w:tcW w:w="2337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Style w:val="Strong"/>
                <w:rFonts w:asciiTheme="majorHAnsi" w:hAnsiTheme="majorHAnsi" w:cstheme="majorHAnsi"/>
                <w:bCs w:val="0"/>
                <w:i w:val="0"/>
                <w:color w:val="auto"/>
              </w:rPr>
              <w:t>29,670,000 T</w:t>
            </w:r>
          </w:p>
        </w:tc>
        <w:tc>
          <w:tcPr>
            <w:tcW w:w="2337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39,300,000 T</w:t>
            </w:r>
          </w:p>
        </w:tc>
        <w:tc>
          <w:tcPr>
            <w:tcW w:w="2338" w:type="dxa"/>
          </w:tcPr>
          <w:p w:rsidR="00875A5C" w:rsidRPr="006E1FCC" w:rsidRDefault="00875A5C" w:rsidP="004B4498">
            <w:pPr>
              <w:pStyle w:val="NoSpacing"/>
              <w:rPr>
                <w:rFonts w:asciiTheme="majorHAnsi" w:hAnsiTheme="majorHAnsi" w:cstheme="majorHAnsi"/>
              </w:rPr>
            </w:pPr>
            <w:r w:rsidRPr="006E1FCC">
              <w:rPr>
                <w:rFonts w:asciiTheme="majorHAnsi" w:hAnsiTheme="majorHAnsi" w:cstheme="majorHAnsi"/>
              </w:rPr>
              <w:t>9,630,000 T</w:t>
            </w:r>
          </w:p>
        </w:tc>
        <w:tc>
          <w:tcPr>
            <w:tcW w:w="1008" w:type="dxa"/>
          </w:tcPr>
          <w:p w:rsidR="00875A5C" w:rsidRPr="006E1FCC" w:rsidRDefault="00875A5C" w:rsidP="004B4498">
            <w:pPr>
              <w:rPr>
                <w:rFonts w:cstheme="majorHAnsi"/>
              </w:rPr>
            </w:pPr>
            <w:r w:rsidRPr="006E1FCC">
              <w:rPr>
                <w:rFonts w:cstheme="majorHAnsi"/>
              </w:rPr>
              <w:t>1</w:t>
            </w:r>
          </w:p>
        </w:tc>
      </w:tr>
    </w:tbl>
    <w:p w:rsidR="00875A5C" w:rsidRPr="006E1FCC" w:rsidRDefault="00875A5C" w:rsidP="00875A5C">
      <w:pPr>
        <w:spacing w:after="200"/>
        <w:jc w:val="both"/>
        <w:rPr>
          <w:rFonts w:cstheme="majorHAnsi"/>
          <w:color w:val="000000"/>
          <w:position w:val="10"/>
          <w:sz w:val="22"/>
        </w:rPr>
      </w:pPr>
    </w:p>
    <w:p w:rsidR="00875A5C" w:rsidRPr="006E1FCC" w:rsidRDefault="00875A5C" w:rsidP="00823536">
      <w:pPr>
        <w:pStyle w:val="Heading2"/>
      </w:pPr>
      <w:bookmarkStart w:id="16" w:name="_Toc230355808"/>
      <w:r w:rsidRPr="006E1FCC">
        <w:t>organizational feasibility</w:t>
      </w:r>
      <w:bookmarkEnd w:id="16"/>
    </w:p>
    <w:p w:rsidR="00875A5C" w:rsidRPr="006E1FCC" w:rsidRDefault="00875A5C" w:rsidP="00A01E6C">
      <w:pPr>
        <w:pStyle w:val="Subtitle"/>
        <w:rPr>
          <w:rtl/>
        </w:rPr>
      </w:pPr>
      <w:r w:rsidRPr="006E1FCC">
        <w:rPr>
          <w:rtl/>
        </w:rPr>
        <w:t>امکان سنجی سازمانی</w:t>
      </w:r>
    </w:p>
    <w:p w:rsidR="00875A5C" w:rsidRPr="006E1FCC" w:rsidRDefault="00875A5C" w:rsidP="00875A5C">
      <w:pPr>
        <w:tabs>
          <w:tab w:val="left" w:pos="164"/>
          <w:tab w:val="left" w:pos="337"/>
        </w:tabs>
        <w:autoSpaceDE w:val="0"/>
        <w:autoSpaceDN w:val="0"/>
        <w:bidi/>
        <w:adjustRightInd w:val="0"/>
        <w:spacing w:after="0"/>
        <w:ind w:right="-216"/>
        <w:rPr>
          <w:rFonts w:cstheme="majorHAnsi"/>
          <w:color w:val="000000"/>
          <w:position w:val="10"/>
          <w:sz w:val="22"/>
          <w:rtl/>
        </w:rPr>
      </w:pPr>
    </w:p>
    <w:p w:rsidR="00875A5C" w:rsidRPr="00875A5C" w:rsidRDefault="00875A5C" w:rsidP="00055963">
      <w:pPr>
        <w:pStyle w:val="Heading3"/>
        <w:rPr>
          <w:rtl/>
        </w:rPr>
      </w:pPr>
      <w:r w:rsidRPr="00875A5C">
        <w:rPr>
          <w:rtl/>
        </w:rPr>
        <w:t>آیا کاربران سیستم را میپذیرند؟</w:t>
      </w:r>
    </w:p>
    <w:p w:rsidR="00875A5C" w:rsidRDefault="00875A5C" w:rsidP="00875A5C">
      <w:pPr>
        <w:rPr>
          <w:rtl/>
        </w:rPr>
      </w:pPr>
      <w:r w:rsidRPr="006E1FCC">
        <w:rPr>
          <w:rtl/>
        </w:rPr>
        <w:t>از انجایی که سیستم جهت تسهیل روند سفارش و تصمیم گیری هست بله.</w:t>
      </w:r>
    </w:p>
    <w:p w:rsidR="00875A5C" w:rsidRPr="006E1FCC" w:rsidRDefault="00875A5C" w:rsidP="00875A5C">
      <w:pPr>
        <w:rPr>
          <w:rtl/>
        </w:rPr>
      </w:pPr>
    </w:p>
    <w:p w:rsidR="00875A5C" w:rsidRPr="00875A5C" w:rsidRDefault="00875A5C" w:rsidP="00055963">
      <w:pPr>
        <w:pStyle w:val="Heading3"/>
        <w:rPr>
          <w:rtl/>
        </w:rPr>
      </w:pPr>
      <w:r w:rsidRPr="006E1FCC">
        <w:rPr>
          <w:rtl/>
        </w:rPr>
        <w:t>آیا این سیستم در راستای اهداف کسب و کار هست؟</w:t>
      </w:r>
    </w:p>
    <w:p w:rsidR="00875A5C" w:rsidRDefault="00875A5C" w:rsidP="00875A5C">
      <w:pPr>
        <w:rPr>
          <w:rtl/>
        </w:rPr>
      </w:pPr>
      <w:r w:rsidRPr="006E1FCC">
        <w:rPr>
          <w:rtl/>
        </w:rPr>
        <w:t>بله چرا که جهت تسهیل روند سفارش گیری و جلوگیری از خطاهای انسانی بوجود می اید.</w:t>
      </w:r>
    </w:p>
    <w:p w:rsidR="00875A5C" w:rsidRPr="006E1FCC" w:rsidRDefault="00875A5C" w:rsidP="00875A5C">
      <w:pPr>
        <w:rPr>
          <w:rtl/>
        </w:rPr>
      </w:pPr>
    </w:p>
    <w:p w:rsidR="00875A5C" w:rsidRPr="00875A5C" w:rsidRDefault="00875A5C" w:rsidP="00055963">
      <w:pPr>
        <w:pStyle w:val="Heading3"/>
      </w:pPr>
      <w:r w:rsidRPr="006E1FCC">
        <w:rPr>
          <w:i/>
          <w:iCs/>
          <w:noProof w:val="0"/>
          <w:u w:color="4A0027"/>
          <w:rtl/>
          <w:lang w:bidi="ar-SA"/>
        </w:rPr>
        <w:t xml:space="preserve"> </w:t>
      </w:r>
      <w:r w:rsidRPr="006E1FCC">
        <w:rPr>
          <w:u w:color="4A0027"/>
          <w:rtl/>
        </w:rPr>
        <w:t>تحلیل</w:t>
      </w:r>
      <w:r w:rsidRPr="006E1FCC">
        <w:rPr>
          <w:i/>
          <w:iCs/>
          <w:u w:color="4A0027"/>
          <w:rtl/>
        </w:rPr>
        <w:t xml:space="preserve"> </w:t>
      </w:r>
      <w:r w:rsidRPr="00875A5C">
        <w:rPr>
          <w:rtl/>
        </w:rPr>
        <w:t>ذینفعان:</w:t>
      </w:r>
    </w:p>
    <w:p w:rsidR="00875A5C" w:rsidRPr="006E1FCC" w:rsidRDefault="00875A5C" w:rsidP="00875A5C">
      <w:pPr>
        <w:rPr>
          <w:b/>
          <w:bCs/>
          <w:u w:color="4A0027"/>
          <w:rtl/>
        </w:rPr>
      </w:pPr>
      <w:r w:rsidRPr="006E1FCC">
        <w:rPr>
          <w:rtl/>
        </w:rPr>
        <w:t>حامی پروژه :</w:t>
      </w:r>
    </w:p>
    <w:p w:rsidR="00875A5C" w:rsidRPr="006E1FCC" w:rsidRDefault="00875A5C" w:rsidP="00875A5C">
      <w:pPr>
        <w:rPr>
          <w:u w:color="4A0027"/>
          <w:rtl/>
        </w:rPr>
      </w:pPr>
      <w:r w:rsidRPr="006E1FCC">
        <w:rPr>
          <w:b/>
          <w:bCs/>
          <w:u w:color="4A0027"/>
          <w:rtl/>
        </w:rPr>
        <w:t xml:space="preserve"> </w:t>
      </w:r>
      <w:r w:rsidRPr="006E1FCC">
        <w:rPr>
          <w:u w:color="4A0027"/>
          <w:rtl/>
        </w:rPr>
        <w:t xml:space="preserve">چه کسی از پروژه حمایت مالی/معنوی می‌کند؟       </w:t>
      </w:r>
    </w:p>
    <w:p w:rsidR="00875A5C" w:rsidRPr="005D1AC7" w:rsidRDefault="00875A5C" w:rsidP="005D1AC7">
      <w:pPr>
        <w:rPr>
          <w:u w:color="4A0027"/>
        </w:rPr>
      </w:pPr>
      <w:r w:rsidRPr="006E1FCC">
        <w:rPr>
          <w:u w:color="4A0027"/>
          <w:rtl/>
        </w:rPr>
        <w:t xml:space="preserve">   فاطمه اسدی کارفرما</w:t>
      </w:r>
      <w:r w:rsidRPr="006E1FCC">
        <w:rPr>
          <w:rFonts w:cstheme="majorHAnsi"/>
          <w:u w:color="4A0027"/>
        </w:rPr>
        <w:t xml:space="preserve">   </w:t>
      </w:r>
    </w:p>
    <w:p w:rsidR="00875A5C" w:rsidRPr="006E1FCC" w:rsidRDefault="00875A5C" w:rsidP="00875A5C">
      <w:pPr>
        <w:rPr>
          <w:u w:color="4A0027"/>
          <w:rtl/>
        </w:rPr>
      </w:pPr>
      <w:r w:rsidRPr="006E1FCC">
        <w:rPr>
          <w:u w:color="4A0027"/>
          <w:rtl/>
        </w:rPr>
        <w:t>مدیریت سازمانی:</w:t>
      </w:r>
    </w:p>
    <w:p w:rsidR="00875A5C" w:rsidRPr="006E1FCC" w:rsidRDefault="00875A5C" w:rsidP="00875A5C">
      <w:pPr>
        <w:rPr>
          <w:u w:color="4A0027"/>
          <w:rtl/>
        </w:rPr>
      </w:pPr>
      <w:r w:rsidRPr="006E1FCC">
        <w:rPr>
          <w:u w:color="4A0027"/>
          <w:rtl/>
        </w:rPr>
        <w:t xml:space="preserve">نظر مدیران ارشد درباره پروژه چیست؟   </w:t>
      </w:r>
    </w:p>
    <w:p w:rsidR="00875A5C" w:rsidRPr="005D1AC7" w:rsidRDefault="00875A5C" w:rsidP="005D1AC7">
      <w:pPr>
        <w:rPr>
          <w:u w:color="4A0027"/>
        </w:rPr>
      </w:pPr>
      <w:r w:rsidRPr="006E1FCC">
        <w:rPr>
          <w:u w:color="4A0027"/>
          <w:rtl/>
        </w:rPr>
        <w:t xml:space="preserve"> با توجه به صحبت هایی که با مدیر ارشد(اسپانسر) داشتیم و ویژگی های ارائه شده از سایت راضی هستند و مشتاق تکمیل آن.</w:t>
      </w:r>
    </w:p>
    <w:p w:rsidR="00875A5C" w:rsidRPr="006E1FCC" w:rsidRDefault="00875A5C" w:rsidP="00875A5C">
      <w:pPr>
        <w:rPr>
          <w:u w:color="4A0027"/>
          <w:rtl/>
        </w:rPr>
      </w:pPr>
      <w:r w:rsidRPr="006E1FCC">
        <w:rPr>
          <w:u w:color="4A0027"/>
          <w:rtl/>
        </w:rPr>
        <w:t>کاربران سیستم:</w:t>
      </w:r>
    </w:p>
    <w:p w:rsidR="00875A5C" w:rsidRPr="006E1FCC" w:rsidRDefault="00875A5C" w:rsidP="00875A5C">
      <w:pPr>
        <w:rPr>
          <w:u w:color="4A0027"/>
          <w:rtl/>
        </w:rPr>
      </w:pPr>
      <w:r w:rsidRPr="006E1FCC">
        <w:rPr>
          <w:u w:color="4A0027"/>
          <w:rtl/>
        </w:rPr>
        <w:t xml:space="preserve"> چه کسانی روزانه با سیستم کار می‌کنند؟                                </w:t>
      </w:r>
    </w:p>
    <w:p w:rsidR="00875A5C" w:rsidRPr="006E1FCC" w:rsidRDefault="00875A5C" w:rsidP="00875A5C">
      <w:pPr>
        <w:rPr>
          <w:u w:color="4A0027"/>
        </w:rPr>
      </w:pPr>
      <w:r w:rsidRPr="006E1FCC">
        <w:rPr>
          <w:u w:color="4A0027"/>
          <w:rtl/>
        </w:rPr>
        <w:t xml:space="preserve"> مشتری ها (متقاضیان لباس های دست دوز) . خیاط ها</w:t>
      </w:r>
    </w:p>
    <w:p w:rsidR="00875A5C" w:rsidRPr="006E1FCC" w:rsidRDefault="00875A5C" w:rsidP="00875A5C">
      <w:pPr>
        <w:rPr>
          <w:u w:color="4A0027"/>
        </w:rPr>
      </w:pPr>
    </w:p>
    <w:p w:rsidR="00875A5C" w:rsidRPr="006E1FCC" w:rsidRDefault="00875A5C" w:rsidP="00875A5C">
      <w:pPr>
        <w:rPr>
          <w:rtl/>
        </w:rPr>
      </w:pPr>
      <w:r w:rsidRPr="006E1FCC">
        <w:rPr>
          <w:rtl/>
        </w:rPr>
        <w:t>سایر ذینفعان :</w:t>
      </w:r>
      <w:r w:rsidRPr="006E1FCC">
        <w:rPr>
          <w:b/>
          <w:bCs/>
          <w:u w:color="4A0027"/>
          <w:rtl/>
        </w:rPr>
        <w:t xml:space="preserve"> </w:t>
      </w:r>
      <w:r w:rsidRPr="006E1FCC">
        <w:rPr>
          <w:u w:color="4A0027"/>
          <w:rtl/>
        </w:rPr>
        <w:t>شرکت های ارسال مرسوله و تامین کنندگان زیرساخت های مورد استفاده در سیستم</w:t>
      </w:r>
    </w:p>
    <w:p w:rsidR="00327FF6" w:rsidRDefault="00327FF6" w:rsidP="005D1AC7">
      <w:pPr>
        <w:pStyle w:val="Heading1"/>
      </w:pPr>
      <w:bookmarkStart w:id="17" w:name="_Toc230355809"/>
      <w:r>
        <w:lastRenderedPageBreak/>
        <w:t>effort estimation</w:t>
      </w:r>
      <w:bookmarkEnd w:id="17"/>
    </w:p>
    <w:p w:rsidR="00875A5C" w:rsidRDefault="00327FF6" w:rsidP="00A01E6C">
      <w:pPr>
        <w:pStyle w:val="Subtitle"/>
        <w:rPr>
          <w:rtl/>
        </w:rPr>
      </w:pPr>
      <w:r>
        <w:rPr>
          <w:rFonts w:hint="cs"/>
          <w:rtl/>
        </w:rPr>
        <w:t>تخمین تلاش</w:t>
      </w:r>
    </w:p>
    <w:p w:rsidR="00327FF6" w:rsidRDefault="00327FF6" w:rsidP="00A01E6C">
      <w:pPr>
        <w:pStyle w:val="Subtitle"/>
        <w:rPr>
          <w:rtl/>
        </w:rPr>
      </w:pPr>
      <w:r>
        <w:rPr>
          <w:rFonts w:hint="cs"/>
          <w:rtl/>
        </w:rPr>
        <w:t xml:space="preserve"> </w:t>
      </w:r>
    </w:p>
    <w:p w:rsidR="00875A5C" w:rsidRPr="00875A5C" w:rsidRDefault="00875A5C" w:rsidP="00823536">
      <w:pPr>
        <w:pStyle w:val="Heading2"/>
        <w:rPr>
          <w:rtl/>
        </w:rPr>
      </w:pPr>
      <w:bookmarkStart w:id="18" w:name="_Toc230355810"/>
      <w:r w:rsidRPr="00545A5A">
        <w:t>use-case piont method(</w:t>
      </w:r>
      <w:r w:rsidR="00F71A35">
        <w:t>UCP</w:t>
      </w:r>
      <w:r w:rsidRPr="00545A5A">
        <w:t>)</w:t>
      </w:r>
      <w:bookmarkEnd w:id="18"/>
    </w:p>
    <w:p w:rsidR="00875A5C" w:rsidRPr="00875A5C" w:rsidRDefault="00875A5C" w:rsidP="00875A5C">
      <w:pPr>
        <w:rPr>
          <w:rtl/>
        </w:rPr>
      </w:pPr>
      <w:r w:rsidRPr="00545A5A">
        <w:rPr>
          <w:rFonts w:cstheme="majorHAnsi"/>
          <w:rtl/>
        </w:rPr>
        <w:t>تخمین نفر ساعت با متد یوز کیس پوینت.</w:t>
      </w:r>
    </w:p>
    <w:p w:rsidR="00875A5C" w:rsidRPr="00545A5A" w:rsidRDefault="00875A5C" w:rsidP="00875A5C">
      <w:pPr>
        <w:rPr>
          <w:rFonts w:cstheme="majorHAnsi"/>
          <w:rtl/>
        </w:rPr>
      </w:pPr>
    </w:p>
    <w:p w:rsidR="00875A5C" w:rsidRPr="00545A5A" w:rsidRDefault="00875A5C" w:rsidP="00875A5C">
      <w:pPr>
        <w:rPr>
          <w:rFonts w:cstheme="majorHAnsi"/>
          <w:rtl/>
        </w:rPr>
      </w:pPr>
    </w:p>
    <w:p w:rsidR="00875A5C" w:rsidRPr="00545A5A" w:rsidRDefault="00875A5C" w:rsidP="00823536">
      <w:pPr>
        <w:pStyle w:val="Heading2"/>
      </w:pPr>
      <w:bookmarkStart w:id="19" w:name="_Toc230355811"/>
      <w:r>
        <w:t>UAW</w:t>
      </w:r>
      <w:bookmarkEnd w:id="19"/>
    </w:p>
    <w:p w:rsidR="00875A5C" w:rsidRPr="00545A5A" w:rsidRDefault="00875A5C" w:rsidP="00875A5C">
      <w:pPr>
        <w:rPr>
          <w:rFonts w:cstheme="majorHAnsi"/>
        </w:rPr>
      </w:pPr>
    </w:p>
    <w:p w:rsidR="00875A5C" w:rsidRPr="00545A5A" w:rsidRDefault="00875A5C" w:rsidP="00875A5C">
      <w:pPr>
        <w:pStyle w:val="normala"/>
      </w:pPr>
      <w:r w:rsidRPr="00545A5A">
        <w:t>Unadjusted Actor Weight Total (UAW):</w:t>
      </w:r>
    </w:p>
    <w:p w:rsidR="00875A5C" w:rsidRPr="00545A5A" w:rsidRDefault="00875A5C" w:rsidP="00875A5C">
      <w:pPr>
        <w:pStyle w:val="NoSpacing"/>
        <w:rPr>
          <w:rtl/>
        </w:rPr>
      </w:pPr>
    </w:p>
    <w:tbl>
      <w:tblPr>
        <w:tblStyle w:val="TableGridLight"/>
        <w:tblW w:w="10080" w:type="dxa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875A5C" w:rsidRPr="00875A5C" w:rsidTr="004B4498">
        <w:trPr>
          <w:trHeight w:val="432"/>
        </w:trPr>
        <w:tc>
          <w:tcPr>
            <w:tcW w:w="2016" w:type="dxa"/>
            <w:shd w:val="clear" w:color="auto" w:fill="ECD3DB" w:themeFill="accent4" w:themeFillTint="66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Actor type</w:t>
            </w:r>
          </w:p>
        </w:tc>
        <w:tc>
          <w:tcPr>
            <w:tcW w:w="2016" w:type="dxa"/>
            <w:shd w:val="clear" w:color="auto" w:fill="ECD3DB" w:themeFill="accent4" w:themeFillTint="66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Description</w:t>
            </w:r>
          </w:p>
        </w:tc>
        <w:tc>
          <w:tcPr>
            <w:tcW w:w="2016" w:type="dxa"/>
            <w:shd w:val="clear" w:color="auto" w:fill="ECD3DB" w:themeFill="accent4" w:themeFillTint="66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Weighting factor</w:t>
            </w:r>
          </w:p>
        </w:tc>
        <w:tc>
          <w:tcPr>
            <w:tcW w:w="2016" w:type="dxa"/>
            <w:shd w:val="clear" w:color="auto" w:fill="ECD3DB" w:themeFill="accent4" w:themeFillTint="66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Number</w:t>
            </w:r>
          </w:p>
        </w:tc>
        <w:tc>
          <w:tcPr>
            <w:tcW w:w="2016" w:type="dxa"/>
            <w:shd w:val="clear" w:color="auto" w:fill="ECD3DB" w:themeFill="accent4" w:themeFillTint="66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Result</w:t>
            </w:r>
          </w:p>
        </w:tc>
      </w:tr>
      <w:tr w:rsidR="00875A5C" w:rsidRPr="00875A5C" w:rsidTr="004B4498">
        <w:trPr>
          <w:trHeight w:val="720"/>
        </w:trPr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Simple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External system with well-defined API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1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0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0</w:t>
            </w:r>
          </w:p>
        </w:tc>
      </w:tr>
      <w:tr w:rsidR="00875A5C" w:rsidRPr="00875A5C" w:rsidTr="004B4498">
        <w:trPr>
          <w:trHeight w:val="720"/>
        </w:trPr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Average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External system using a protocol</w:t>
            </w:r>
            <w:r w:rsidRPr="00875A5C">
              <w:rPr>
                <w:sz w:val="21"/>
                <w:szCs w:val="21"/>
                <w:rtl/>
              </w:rPr>
              <w:t xml:space="preserve"> </w:t>
            </w:r>
            <w:r w:rsidRPr="00875A5C">
              <w:rPr>
                <w:sz w:val="21"/>
                <w:szCs w:val="21"/>
              </w:rPr>
              <w:t>based interface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2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1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2</w:t>
            </w:r>
          </w:p>
        </w:tc>
      </w:tr>
      <w:tr w:rsidR="00875A5C" w:rsidRPr="00875A5C" w:rsidTr="004B4498">
        <w:trPr>
          <w:trHeight w:val="720"/>
        </w:trPr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Complex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Human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3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2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6</w:t>
            </w:r>
          </w:p>
        </w:tc>
      </w:tr>
    </w:tbl>
    <w:p w:rsidR="00875A5C" w:rsidRPr="00545A5A" w:rsidRDefault="00875A5C" w:rsidP="00875A5C">
      <w:pPr>
        <w:pStyle w:val="NoSpacing"/>
        <w:rPr>
          <w:rtl/>
        </w:rPr>
      </w:pPr>
    </w:p>
    <w:p w:rsidR="00875A5C" w:rsidRPr="00545A5A" w:rsidRDefault="00875A5C" w:rsidP="00875A5C">
      <w:pPr>
        <w:pStyle w:val="NoSpacing"/>
      </w:pPr>
      <w:r w:rsidRPr="00545A5A">
        <w:t xml:space="preserve">Unadjusted Actor Weight Total : 8  </w:t>
      </w:r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rmala"/>
      </w:pPr>
      <w:r w:rsidRPr="00545A5A">
        <w:t xml:space="preserve">average actors: </w:t>
      </w:r>
      <w:r w:rsidRPr="00545A5A">
        <w:rPr>
          <w:rtl/>
        </w:rPr>
        <w:t>درگاه بانکی</w:t>
      </w:r>
    </w:p>
    <w:p w:rsidR="00875A5C" w:rsidRPr="00545A5A" w:rsidRDefault="00875A5C" w:rsidP="00875A5C">
      <w:pPr>
        <w:pStyle w:val="normala"/>
      </w:pPr>
      <w:r w:rsidRPr="00545A5A">
        <w:t xml:space="preserve">complex actors: </w:t>
      </w:r>
      <w:r w:rsidRPr="00545A5A">
        <w:rPr>
          <w:rtl/>
        </w:rPr>
        <w:t>مشتری , خیاط</w:t>
      </w:r>
    </w:p>
    <w:p w:rsidR="00875A5C" w:rsidRPr="00545A5A" w:rsidRDefault="00875A5C" w:rsidP="00875A5C">
      <w:pPr>
        <w:rPr>
          <w:rFonts w:cstheme="majorHAnsi"/>
        </w:rPr>
      </w:pPr>
    </w:p>
    <w:p w:rsidR="00875A5C" w:rsidRPr="00545A5A" w:rsidRDefault="00875A5C" w:rsidP="005D1AC7">
      <w:pPr>
        <w:pStyle w:val="Heading1"/>
      </w:pPr>
    </w:p>
    <w:p w:rsidR="00875A5C" w:rsidRPr="00545A5A" w:rsidRDefault="00875A5C" w:rsidP="005D1AC7">
      <w:pPr>
        <w:pStyle w:val="Heading1"/>
      </w:pPr>
    </w:p>
    <w:p w:rsidR="00875A5C" w:rsidRPr="00545A5A" w:rsidRDefault="00875A5C" w:rsidP="005D1AC7">
      <w:pPr>
        <w:pStyle w:val="Heading1"/>
      </w:pPr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jc w:val="both"/>
        <w:rPr>
          <w:rFonts w:cstheme="majorHAnsi"/>
        </w:rPr>
      </w:pPr>
    </w:p>
    <w:p w:rsidR="00875A5C" w:rsidRPr="00545A5A" w:rsidRDefault="00875A5C" w:rsidP="00823536">
      <w:pPr>
        <w:pStyle w:val="Heading2"/>
      </w:pPr>
      <w:bookmarkStart w:id="20" w:name="_Toc230355812"/>
      <w:r>
        <w:lastRenderedPageBreak/>
        <w:t>UUCW</w:t>
      </w:r>
      <w:bookmarkEnd w:id="20"/>
    </w:p>
    <w:p w:rsidR="00875A5C" w:rsidRPr="00545A5A" w:rsidRDefault="00875A5C" w:rsidP="00875A5C">
      <w:pPr>
        <w:rPr>
          <w:rFonts w:cstheme="majorHAnsi"/>
        </w:rPr>
      </w:pPr>
    </w:p>
    <w:p w:rsidR="00875A5C" w:rsidRPr="00545A5A" w:rsidRDefault="00875A5C" w:rsidP="00875A5C">
      <w:pPr>
        <w:pStyle w:val="normala"/>
      </w:pPr>
      <w:r w:rsidRPr="00545A5A">
        <w:t>Unadjusted Use-case Weight Total (UUCW):</w:t>
      </w:r>
    </w:p>
    <w:p w:rsidR="00875A5C" w:rsidRPr="00545A5A" w:rsidRDefault="00875A5C" w:rsidP="00875A5C">
      <w:pPr>
        <w:pStyle w:val="NoSpacing"/>
        <w:rPr>
          <w:rtl/>
        </w:rPr>
      </w:pPr>
    </w:p>
    <w:tbl>
      <w:tblPr>
        <w:tblStyle w:val="TableGridLight"/>
        <w:tblW w:w="10080" w:type="dxa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875A5C" w:rsidRPr="00875A5C" w:rsidTr="004B4498">
        <w:trPr>
          <w:trHeight w:val="432"/>
        </w:trPr>
        <w:tc>
          <w:tcPr>
            <w:tcW w:w="2016" w:type="dxa"/>
            <w:shd w:val="clear" w:color="auto" w:fill="ECD3DB" w:themeFill="accent4" w:themeFillTint="66"/>
          </w:tcPr>
          <w:p w:rsidR="00875A5C" w:rsidRPr="00875A5C" w:rsidRDefault="00CD6B9C" w:rsidP="00875A5C">
            <w:pPr>
              <w:pStyle w:val="normala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Use-case </w:t>
            </w:r>
            <w:r w:rsidR="00875A5C" w:rsidRPr="00875A5C">
              <w:rPr>
                <w:sz w:val="21"/>
                <w:szCs w:val="21"/>
              </w:rPr>
              <w:t xml:space="preserve"> type</w:t>
            </w:r>
          </w:p>
        </w:tc>
        <w:tc>
          <w:tcPr>
            <w:tcW w:w="2016" w:type="dxa"/>
            <w:shd w:val="clear" w:color="auto" w:fill="ECD3DB" w:themeFill="accent4" w:themeFillTint="66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Description</w:t>
            </w:r>
          </w:p>
        </w:tc>
        <w:tc>
          <w:tcPr>
            <w:tcW w:w="2016" w:type="dxa"/>
            <w:shd w:val="clear" w:color="auto" w:fill="ECD3DB" w:themeFill="accent4" w:themeFillTint="66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Weighting factor</w:t>
            </w:r>
          </w:p>
        </w:tc>
        <w:tc>
          <w:tcPr>
            <w:tcW w:w="2016" w:type="dxa"/>
            <w:shd w:val="clear" w:color="auto" w:fill="ECD3DB" w:themeFill="accent4" w:themeFillTint="66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Number</w:t>
            </w:r>
          </w:p>
        </w:tc>
        <w:tc>
          <w:tcPr>
            <w:tcW w:w="2016" w:type="dxa"/>
            <w:shd w:val="clear" w:color="auto" w:fill="ECD3DB" w:themeFill="accent4" w:themeFillTint="66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Result</w:t>
            </w:r>
          </w:p>
        </w:tc>
      </w:tr>
      <w:tr w:rsidR="00875A5C" w:rsidRPr="00875A5C" w:rsidTr="004B4498">
        <w:trPr>
          <w:trHeight w:val="720"/>
        </w:trPr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Simple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transactions 3–1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rFonts w:eastAsia="Vazir"/>
                <w:sz w:val="21"/>
                <w:szCs w:val="21"/>
              </w:rPr>
              <w:t>5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rFonts w:eastAsia="Vazir"/>
                <w:sz w:val="21"/>
                <w:szCs w:val="21"/>
              </w:rPr>
              <w:t>4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rFonts w:eastAsia="Vazir"/>
                <w:sz w:val="21"/>
                <w:szCs w:val="21"/>
              </w:rPr>
              <w:t>20</w:t>
            </w:r>
          </w:p>
        </w:tc>
      </w:tr>
      <w:tr w:rsidR="00875A5C" w:rsidRPr="00875A5C" w:rsidTr="004B4498">
        <w:trPr>
          <w:trHeight w:val="720"/>
        </w:trPr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Average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transactions 4-7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rFonts w:eastAsia="Vazir"/>
                <w:sz w:val="21"/>
                <w:szCs w:val="21"/>
              </w:rPr>
              <w:t>10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rFonts w:eastAsia="Vazir"/>
                <w:sz w:val="21"/>
                <w:szCs w:val="21"/>
              </w:rPr>
              <w:t>5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rFonts w:eastAsia="Vazir"/>
                <w:sz w:val="21"/>
                <w:szCs w:val="21"/>
              </w:rPr>
              <w:t>50</w:t>
            </w:r>
          </w:p>
        </w:tc>
      </w:tr>
      <w:tr w:rsidR="00875A5C" w:rsidRPr="00875A5C" w:rsidTr="004B4498">
        <w:trPr>
          <w:trHeight w:val="720"/>
        </w:trPr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Complex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sz w:val="21"/>
                <w:szCs w:val="21"/>
              </w:rPr>
              <w:t>transactions 7&gt;=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rFonts w:eastAsia="Vazir"/>
                <w:sz w:val="21"/>
                <w:szCs w:val="21"/>
              </w:rPr>
              <w:t>15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rFonts w:eastAsia="Vazir"/>
                <w:sz w:val="21"/>
                <w:szCs w:val="21"/>
              </w:rPr>
              <w:t>2</w:t>
            </w:r>
          </w:p>
        </w:tc>
        <w:tc>
          <w:tcPr>
            <w:tcW w:w="2016" w:type="dxa"/>
          </w:tcPr>
          <w:p w:rsidR="00875A5C" w:rsidRPr="00875A5C" w:rsidRDefault="00875A5C" w:rsidP="00875A5C">
            <w:pPr>
              <w:pStyle w:val="normala"/>
              <w:rPr>
                <w:sz w:val="21"/>
                <w:szCs w:val="21"/>
              </w:rPr>
            </w:pPr>
            <w:r w:rsidRPr="00875A5C">
              <w:rPr>
                <w:rFonts w:eastAsia="Vazir"/>
                <w:sz w:val="21"/>
                <w:szCs w:val="21"/>
              </w:rPr>
              <w:t>30</w:t>
            </w:r>
          </w:p>
        </w:tc>
      </w:tr>
    </w:tbl>
    <w:p w:rsidR="00875A5C" w:rsidRPr="00545A5A" w:rsidRDefault="00875A5C" w:rsidP="00875A5C">
      <w:pPr>
        <w:pStyle w:val="NoSpacing"/>
        <w:rPr>
          <w:rtl/>
        </w:rPr>
      </w:pPr>
    </w:p>
    <w:p w:rsidR="00875A5C" w:rsidRPr="00545A5A" w:rsidRDefault="00875A5C" w:rsidP="00875A5C">
      <w:pPr>
        <w:pStyle w:val="normala"/>
        <w:rPr>
          <w:rtl/>
        </w:rPr>
      </w:pPr>
      <w:r w:rsidRPr="00545A5A">
        <w:t>Unadjusted Use-case Weight Total : 100</w:t>
      </w:r>
    </w:p>
    <w:p w:rsidR="00875A5C" w:rsidRPr="00545A5A" w:rsidRDefault="00875A5C" w:rsidP="00875A5C">
      <w:pPr>
        <w:bidi/>
        <w:rPr>
          <w:rFonts w:cstheme="majorHAnsi"/>
        </w:rPr>
      </w:pPr>
    </w:p>
    <w:p w:rsidR="00875A5C" w:rsidRPr="00545A5A" w:rsidRDefault="00875A5C" w:rsidP="00875A5C">
      <w:pPr>
        <w:pStyle w:val="normala"/>
      </w:pPr>
      <w:r w:rsidRPr="00545A5A">
        <w:t xml:space="preserve">simple use-case: </w:t>
      </w:r>
      <w:r w:rsidRPr="00545A5A">
        <w:rPr>
          <w:rtl/>
        </w:rPr>
        <w:t>خروج , مشاهده لباس , مشاهده سفارش ها , ویرایش قیمت</w:t>
      </w:r>
      <w:r w:rsidRPr="00545A5A">
        <w:t xml:space="preserve"> </w:t>
      </w:r>
    </w:p>
    <w:p w:rsidR="00875A5C" w:rsidRPr="00545A5A" w:rsidRDefault="00875A5C" w:rsidP="00875A5C">
      <w:pPr>
        <w:pStyle w:val="normala"/>
      </w:pPr>
      <w:r w:rsidRPr="00545A5A">
        <w:t xml:space="preserve">average use-case: </w:t>
      </w:r>
      <w:r w:rsidRPr="00545A5A">
        <w:rPr>
          <w:rtl/>
        </w:rPr>
        <w:t>اضافه کردن مدل لباس , ثبت نام و ورود , وارد کردن رنگ و اندازه , مشاهده  جزيیات سفارش , تغییر وضعیت ها</w:t>
      </w:r>
      <w:r w:rsidRPr="00545A5A">
        <w:t xml:space="preserve">   </w:t>
      </w:r>
    </w:p>
    <w:p w:rsidR="00875A5C" w:rsidRPr="00875A5C" w:rsidRDefault="00875A5C" w:rsidP="00875A5C">
      <w:pPr>
        <w:pStyle w:val="normala"/>
      </w:pPr>
      <w:r w:rsidRPr="00875A5C">
        <w:t xml:space="preserve">complex use-case:   </w:t>
      </w:r>
      <w:r w:rsidRPr="00875A5C">
        <w:rPr>
          <w:rtl/>
        </w:rPr>
        <w:t>ثبت سفارش , پرداخت</w:t>
      </w:r>
    </w:p>
    <w:p w:rsidR="00875A5C" w:rsidRPr="00545A5A" w:rsidRDefault="00875A5C" w:rsidP="00875A5C">
      <w:pPr>
        <w:rPr>
          <w:rFonts w:cstheme="majorHAnsi"/>
          <w:sz w:val="20"/>
          <w:szCs w:val="20"/>
        </w:rPr>
      </w:pPr>
    </w:p>
    <w:p w:rsidR="00875A5C" w:rsidRPr="00545A5A" w:rsidRDefault="00875A5C" w:rsidP="005D1AC7">
      <w:pPr>
        <w:pStyle w:val="Heading1"/>
      </w:pPr>
    </w:p>
    <w:p w:rsidR="00875A5C" w:rsidRPr="00545A5A" w:rsidRDefault="00875A5C" w:rsidP="00823536">
      <w:pPr>
        <w:pStyle w:val="Heading2"/>
      </w:pPr>
      <w:bookmarkStart w:id="21" w:name="_Toc230355813"/>
      <w:r>
        <w:t>UUCP</w:t>
      </w:r>
      <w:bookmarkEnd w:id="21"/>
    </w:p>
    <w:p w:rsidR="00875A5C" w:rsidRPr="00545A5A" w:rsidRDefault="00875A5C" w:rsidP="00875A5C">
      <w:pPr>
        <w:bidi/>
        <w:rPr>
          <w:rFonts w:cstheme="majorHAnsi"/>
        </w:rPr>
      </w:pPr>
    </w:p>
    <w:p w:rsidR="00875A5C" w:rsidRPr="00545A5A" w:rsidRDefault="00875A5C" w:rsidP="00875A5C">
      <w:pPr>
        <w:pStyle w:val="normala"/>
      </w:pPr>
      <w:r w:rsidRPr="00545A5A">
        <w:t>Unadjusted Use-Case Points (UUCP) = UAW + UUCW = 8 + 100 = 108</w:t>
      </w:r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Spacing"/>
      </w:pPr>
    </w:p>
    <w:p w:rsidR="00875A5C" w:rsidRDefault="00875A5C" w:rsidP="00875A5C">
      <w:pPr>
        <w:pStyle w:val="NoSpacing"/>
        <w:rPr>
          <w:rtl/>
        </w:rPr>
      </w:pPr>
    </w:p>
    <w:p w:rsidR="00875A5C" w:rsidRPr="00545A5A" w:rsidRDefault="00875A5C" w:rsidP="00875A5C">
      <w:pPr>
        <w:pStyle w:val="NoSpacing"/>
      </w:pPr>
    </w:p>
    <w:p w:rsidR="00875A5C" w:rsidRPr="00545A5A" w:rsidRDefault="00875A5C" w:rsidP="00823536">
      <w:pPr>
        <w:pStyle w:val="Heading2"/>
      </w:pPr>
      <w:bookmarkStart w:id="22" w:name="_Toc230355814"/>
      <w:r>
        <w:lastRenderedPageBreak/>
        <w:t>TCF</w:t>
      </w:r>
      <w:bookmarkEnd w:id="22"/>
    </w:p>
    <w:p w:rsidR="00875A5C" w:rsidRPr="00545A5A" w:rsidRDefault="00875A5C" w:rsidP="00875A5C">
      <w:pPr>
        <w:rPr>
          <w:rFonts w:cstheme="majorHAnsi"/>
        </w:rPr>
      </w:pPr>
    </w:p>
    <w:p w:rsidR="00875A5C" w:rsidRPr="00545A5A" w:rsidRDefault="00875A5C" w:rsidP="00875A5C">
      <w:pPr>
        <w:pStyle w:val="NoSpacing"/>
      </w:pPr>
      <w:r w:rsidRPr="00545A5A">
        <w:t>Technical Complexity Factors:</w:t>
      </w:r>
    </w:p>
    <w:p w:rsidR="00875A5C" w:rsidRPr="00545A5A" w:rsidRDefault="00875A5C" w:rsidP="00875A5C">
      <w:pPr>
        <w:pStyle w:val="NoSpacing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2"/>
        <w:gridCol w:w="1982"/>
        <w:gridCol w:w="1909"/>
        <w:gridCol w:w="1874"/>
        <w:gridCol w:w="1747"/>
      </w:tblGrid>
      <w:tr w:rsidR="00875A5C" w:rsidRPr="00545A5A" w:rsidTr="004B4498">
        <w:trPr>
          <w:trHeight w:val="576"/>
        </w:trPr>
        <w:tc>
          <w:tcPr>
            <w:tcW w:w="1832" w:type="dxa"/>
            <w:shd w:val="clear" w:color="auto" w:fill="ECD3DB" w:themeFill="accent4" w:themeFillTint="66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ID</w:t>
            </w:r>
          </w:p>
        </w:tc>
        <w:tc>
          <w:tcPr>
            <w:tcW w:w="1982" w:type="dxa"/>
            <w:shd w:val="clear" w:color="auto" w:fill="ECD3DB" w:themeFill="accent4" w:themeFillTint="66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Technical Factor</w:t>
            </w:r>
          </w:p>
        </w:tc>
        <w:tc>
          <w:tcPr>
            <w:tcW w:w="1909" w:type="dxa"/>
            <w:shd w:val="clear" w:color="auto" w:fill="ECD3DB" w:themeFill="accent4" w:themeFillTint="66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Weighting factor</w:t>
            </w:r>
          </w:p>
        </w:tc>
        <w:tc>
          <w:tcPr>
            <w:tcW w:w="1874" w:type="dxa"/>
            <w:shd w:val="clear" w:color="auto" w:fill="ECD3DB" w:themeFill="accent4" w:themeFillTint="66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Value</w:t>
            </w:r>
          </w:p>
        </w:tc>
        <w:tc>
          <w:tcPr>
            <w:tcW w:w="1747" w:type="dxa"/>
            <w:shd w:val="clear" w:color="auto" w:fill="ECD3DB" w:themeFill="accent4" w:themeFillTint="66"/>
          </w:tcPr>
          <w:p w:rsidR="00875A5C" w:rsidRPr="00545A5A" w:rsidRDefault="00875A5C" w:rsidP="00875A5C">
            <w:pPr>
              <w:pStyle w:val="NoSpacing"/>
            </w:pPr>
            <w:r w:rsidRPr="00545A5A">
              <w:t>Result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T1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Distributed system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2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1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2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T2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Response time or performance objectives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2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2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4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T3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End-user efficiency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1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3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3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T4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Complex internal processing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1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2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2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T5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Reusability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1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1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1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T6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Easy to install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0.5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4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2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T7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Easy to use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0.5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4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2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T8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Portability to other platforms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2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2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4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T9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Easy to change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1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3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3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T10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Concurrent users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1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2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2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T11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Security features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1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0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0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T12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Access for third parties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1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3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3</w:t>
            </w:r>
          </w:p>
        </w:tc>
      </w:tr>
      <w:tr w:rsidR="00875A5C" w:rsidRPr="00545A5A" w:rsidTr="004B4498">
        <w:trPr>
          <w:trHeight w:val="576"/>
        </w:trPr>
        <w:tc>
          <w:tcPr>
            <w:tcW w:w="183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T13</w:t>
            </w:r>
          </w:p>
        </w:tc>
        <w:tc>
          <w:tcPr>
            <w:tcW w:w="1982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Special user training facilities required</w:t>
            </w:r>
          </w:p>
        </w:tc>
        <w:tc>
          <w:tcPr>
            <w:tcW w:w="1909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1</w:t>
            </w:r>
          </w:p>
        </w:tc>
        <w:tc>
          <w:tcPr>
            <w:tcW w:w="1874" w:type="dxa"/>
            <w:hideMark/>
          </w:tcPr>
          <w:p w:rsidR="00875A5C" w:rsidRPr="00545A5A" w:rsidRDefault="00875A5C" w:rsidP="00875A5C">
            <w:pPr>
              <w:pStyle w:val="NoSpacing"/>
              <w:rPr>
                <w:sz w:val="24"/>
                <w:szCs w:val="24"/>
              </w:rPr>
            </w:pPr>
            <w:r w:rsidRPr="00545A5A">
              <w:t>0</w:t>
            </w:r>
          </w:p>
        </w:tc>
        <w:tc>
          <w:tcPr>
            <w:tcW w:w="1747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0</w:t>
            </w:r>
          </w:p>
        </w:tc>
      </w:tr>
    </w:tbl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rmala"/>
      </w:pPr>
    </w:p>
    <w:p w:rsidR="00875A5C" w:rsidRPr="00545A5A" w:rsidRDefault="00875A5C" w:rsidP="00875A5C">
      <w:pPr>
        <w:pStyle w:val="normala"/>
      </w:pPr>
      <w:r w:rsidRPr="00545A5A">
        <w:t>Tfactor = 28</w:t>
      </w:r>
    </w:p>
    <w:p w:rsidR="00875A5C" w:rsidRPr="00545A5A" w:rsidRDefault="00875A5C" w:rsidP="00875A5C">
      <w:pPr>
        <w:pStyle w:val="normala"/>
      </w:pPr>
    </w:p>
    <w:p w:rsidR="00875A5C" w:rsidRPr="00545A5A" w:rsidRDefault="00875A5C" w:rsidP="00875A5C">
      <w:pPr>
        <w:pStyle w:val="normala"/>
      </w:pPr>
      <w:r w:rsidRPr="00545A5A">
        <w:t>TCF=0.6 + (0.01*Tfactor) = 0.88</w:t>
      </w:r>
    </w:p>
    <w:p w:rsidR="00875A5C" w:rsidRPr="00545A5A" w:rsidRDefault="00875A5C" w:rsidP="00875A5C">
      <w:pPr>
        <w:pStyle w:val="NoSpacing"/>
        <w:bidi/>
      </w:pPr>
    </w:p>
    <w:p w:rsidR="00875A5C" w:rsidRPr="00545A5A" w:rsidRDefault="00875A5C" w:rsidP="00875A5C">
      <w:pPr>
        <w:pStyle w:val="NoSpacing"/>
        <w:bidi/>
      </w:pPr>
    </w:p>
    <w:p w:rsidR="00875A5C" w:rsidRPr="00545A5A" w:rsidRDefault="00875A5C" w:rsidP="00875A5C">
      <w:pPr>
        <w:pStyle w:val="NoSpacing"/>
        <w:bidi/>
      </w:pPr>
    </w:p>
    <w:p w:rsidR="00875A5C" w:rsidRPr="00545A5A" w:rsidRDefault="00875A5C" w:rsidP="00875A5C">
      <w:pPr>
        <w:pStyle w:val="NoSpacing"/>
        <w:bidi/>
      </w:pPr>
    </w:p>
    <w:p w:rsidR="00875A5C" w:rsidRPr="00545A5A" w:rsidRDefault="00875A5C" w:rsidP="00875A5C">
      <w:pPr>
        <w:pStyle w:val="NoSpacing"/>
        <w:bidi/>
      </w:pPr>
    </w:p>
    <w:p w:rsidR="00875A5C" w:rsidRPr="00545A5A" w:rsidRDefault="00875A5C" w:rsidP="00875A5C">
      <w:pPr>
        <w:pStyle w:val="NoSpacing"/>
        <w:bidi/>
      </w:pPr>
    </w:p>
    <w:p w:rsidR="00875A5C" w:rsidRPr="00545A5A" w:rsidRDefault="00875A5C" w:rsidP="00823536">
      <w:pPr>
        <w:pStyle w:val="Heading2"/>
      </w:pPr>
      <w:bookmarkStart w:id="23" w:name="_Toc230355815"/>
      <w:r>
        <w:t>ECF</w:t>
      </w:r>
      <w:bookmarkEnd w:id="23"/>
    </w:p>
    <w:p w:rsidR="00875A5C" w:rsidRPr="00545A5A" w:rsidRDefault="00875A5C" w:rsidP="00875A5C">
      <w:pPr>
        <w:pStyle w:val="NoSpacing"/>
        <w:bidi/>
      </w:pPr>
    </w:p>
    <w:p w:rsidR="00875A5C" w:rsidRPr="00545A5A" w:rsidRDefault="00875A5C" w:rsidP="00875A5C">
      <w:pPr>
        <w:pStyle w:val="normala"/>
      </w:pPr>
      <w:r w:rsidRPr="00545A5A">
        <w:t>Environmental Factors:</w:t>
      </w:r>
    </w:p>
    <w:p w:rsidR="00875A5C" w:rsidRPr="00545A5A" w:rsidRDefault="00875A5C" w:rsidP="00875A5C">
      <w:pPr>
        <w:pStyle w:val="NoSpacing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2"/>
        <w:gridCol w:w="1742"/>
        <w:gridCol w:w="1742"/>
      </w:tblGrid>
      <w:tr w:rsidR="00875A5C" w:rsidRPr="00545A5A" w:rsidTr="004B4498">
        <w:trPr>
          <w:trHeight w:val="576"/>
        </w:trPr>
        <w:tc>
          <w:tcPr>
            <w:tcW w:w="1742" w:type="dxa"/>
            <w:shd w:val="clear" w:color="auto" w:fill="ECD3DB" w:themeFill="accent4" w:themeFillTint="66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ID</w:t>
            </w:r>
          </w:p>
        </w:tc>
        <w:tc>
          <w:tcPr>
            <w:tcW w:w="1742" w:type="dxa"/>
            <w:shd w:val="clear" w:color="auto" w:fill="ECD3DB" w:themeFill="accent4" w:themeFillTint="66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Environmental Factor</w:t>
            </w:r>
          </w:p>
        </w:tc>
        <w:tc>
          <w:tcPr>
            <w:tcW w:w="1742" w:type="dxa"/>
            <w:shd w:val="clear" w:color="auto" w:fill="ECD3DB" w:themeFill="accent4" w:themeFillTint="66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Weighting factor</w:t>
            </w:r>
          </w:p>
        </w:tc>
        <w:tc>
          <w:tcPr>
            <w:tcW w:w="1742" w:type="dxa"/>
            <w:shd w:val="clear" w:color="auto" w:fill="ECD3DB" w:themeFill="accent4" w:themeFillTint="66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Value</w:t>
            </w:r>
          </w:p>
        </w:tc>
        <w:tc>
          <w:tcPr>
            <w:tcW w:w="1742" w:type="dxa"/>
            <w:shd w:val="clear" w:color="auto" w:fill="ECD3DB" w:themeFill="accent4" w:themeFillTint="66"/>
          </w:tcPr>
          <w:p w:rsidR="00875A5C" w:rsidRPr="00545A5A" w:rsidRDefault="00875A5C" w:rsidP="00875A5C">
            <w:pPr>
              <w:pStyle w:val="NoSpacing"/>
            </w:pPr>
            <w:r w:rsidRPr="00545A5A">
              <w:t>Result</w:t>
            </w:r>
          </w:p>
        </w:tc>
      </w:tr>
      <w:tr w:rsidR="00875A5C" w:rsidRPr="00545A5A" w:rsidTr="004B4498">
        <w:trPr>
          <w:trHeight w:val="576"/>
        </w:trPr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E1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Familiar with the development process used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1.5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4</w:t>
            </w:r>
          </w:p>
        </w:tc>
        <w:tc>
          <w:tcPr>
            <w:tcW w:w="1742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6</w:t>
            </w:r>
          </w:p>
        </w:tc>
      </w:tr>
      <w:tr w:rsidR="00875A5C" w:rsidRPr="00545A5A" w:rsidTr="004B4498">
        <w:trPr>
          <w:trHeight w:val="576"/>
        </w:trPr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E2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Application experience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0.5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4</w:t>
            </w:r>
          </w:p>
        </w:tc>
        <w:tc>
          <w:tcPr>
            <w:tcW w:w="1742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2</w:t>
            </w:r>
          </w:p>
        </w:tc>
      </w:tr>
      <w:tr w:rsidR="00875A5C" w:rsidRPr="00545A5A" w:rsidTr="004B4498">
        <w:trPr>
          <w:trHeight w:val="576"/>
        </w:trPr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E3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Object-oriented experience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1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4</w:t>
            </w:r>
          </w:p>
        </w:tc>
        <w:tc>
          <w:tcPr>
            <w:tcW w:w="1742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4</w:t>
            </w:r>
          </w:p>
        </w:tc>
      </w:tr>
      <w:tr w:rsidR="00875A5C" w:rsidRPr="00545A5A" w:rsidTr="004B4498">
        <w:trPr>
          <w:trHeight w:val="576"/>
        </w:trPr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E4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Lead analyst capability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0.5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3</w:t>
            </w:r>
          </w:p>
        </w:tc>
        <w:tc>
          <w:tcPr>
            <w:tcW w:w="1742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1.5</w:t>
            </w:r>
          </w:p>
        </w:tc>
      </w:tr>
      <w:tr w:rsidR="00875A5C" w:rsidRPr="00545A5A" w:rsidTr="004B4498">
        <w:trPr>
          <w:trHeight w:val="576"/>
        </w:trPr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E5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Motivation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1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5</w:t>
            </w:r>
          </w:p>
        </w:tc>
        <w:tc>
          <w:tcPr>
            <w:tcW w:w="1742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5</w:t>
            </w:r>
          </w:p>
        </w:tc>
      </w:tr>
      <w:tr w:rsidR="00875A5C" w:rsidRPr="00545A5A" w:rsidTr="004B4498">
        <w:trPr>
          <w:trHeight w:val="576"/>
        </w:trPr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E6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Stable requirements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2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3</w:t>
            </w:r>
          </w:p>
        </w:tc>
        <w:tc>
          <w:tcPr>
            <w:tcW w:w="1742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6</w:t>
            </w:r>
          </w:p>
        </w:tc>
      </w:tr>
      <w:tr w:rsidR="00875A5C" w:rsidRPr="00545A5A" w:rsidTr="004B4498">
        <w:trPr>
          <w:trHeight w:val="576"/>
        </w:trPr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E7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Part-time staff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-1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0</w:t>
            </w:r>
          </w:p>
        </w:tc>
        <w:tc>
          <w:tcPr>
            <w:tcW w:w="1742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0</w:t>
            </w:r>
          </w:p>
        </w:tc>
      </w:tr>
      <w:tr w:rsidR="00875A5C" w:rsidRPr="00545A5A" w:rsidTr="004B4498">
        <w:trPr>
          <w:trHeight w:val="576"/>
        </w:trPr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E8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Difficult programming language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-1</w:t>
            </w:r>
          </w:p>
        </w:tc>
        <w:tc>
          <w:tcPr>
            <w:tcW w:w="1742" w:type="dxa"/>
            <w:hideMark/>
          </w:tcPr>
          <w:p w:rsidR="00875A5C" w:rsidRPr="00545A5A" w:rsidRDefault="00875A5C" w:rsidP="00875A5C">
            <w:pPr>
              <w:pStyle w:val="NoSpacing"/>
            </w:pPr>
            <w:r w:rsidRPr="00545A5A">
              <w:t>2</w:t>
            </w:r>
          </w:p>
        </w:tc>
        <w:tc>
          <w:tcPr>
            <w:tcW w:w="1742" w:type="dxa"/>
          </w:tcPr>
          <w:p w:rsidR="00875A5C" w:rsidRPr="00545A5A" w:rsidRDefault="00875A5C" w:rsidP="00875A5C">
            <w:pPr>
              <w:pStyle w:val="NoSpacing"/>
            </w:pPr>
            <w:r w:rsidRPr="00545A5A">
              <w:t>-2</w:t>
            </w:r>
          </w:p>
        </w:tc>
      </w:tr>
    </w:tbl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rmala"/>
      </w:pPr>
      <w:r w:rsidRPr="00545A5A">
        <w:t>Efactor = 22.5</w:t>
      </w:r>
    </w:p>
    <w:p w:rsidR="00875A5C" w:rsidRPr="00545A5A" w:rsidRDefault="00875A5C" w:rsidP="00875A5C">
      <w:pPr>
        <w:pStyle w:val="normala"/>
      </w:pPr>
    </w:p>
    <w:p w:rsidR="00875A5C" w:rsidRPr="00545A5A" w:rsidRDefault="00875A5C" w:rsidP="00875A5C">
      <w:pPr>
        <w:pStyle w:val="normala"/>
      </w:pPr>
      <w:r w:rsidRPr="00545A5A">
        <w:t>ECF=1.4 + (-0.03*Efactor) = 0.725</w:t>
      </w:r>
    </w:p>
    <w:p w:rsidR="00875A5C" w:rsidRPr="00545A5A" w:rsidRDefault="00875A5C" w:rsidP="00823536">
      <w:pPr>
        <w:pStyle w:val="Heading2"/>
      </w:pPr>
      <w:bookmarkStart w:id="24" w:name="_Toc230355816"/>
      <w:r>
        <w:t>UCP</w:t>
      </w:r>
      <w:bookmarkEnd w:id="24"/>
    </w:p>
    <w:p w:rsidR="00875A5C" w:rsidRPr="00545A5A" w:rsidRDefault="00875A5C" w:rsidP="00875A5C">
      <w:pPr>
        <w:pStyle w:val="NoSpacing"/>
        <w:bidi/>
      </w:pPr>
    </w:p>
    <w:p w:rsidR="00875A5C" w:rsidRPr="00545A5A" w:rsidRDefault="00875A5C" w:rsidP="00875A5C">
      <w:pPr>
        <w:pStyle w:val="normala"/>
      </w:pPr>
      <w:r w:rsidRPr="00545A5A">
        <w:t>UCP=UUCP*TCF*ECF = 108 * 0.88 * 0.725 = 68.904</w:t>
      </w:r>
    </w:p>
    <w:p w:rsidR="00875A5C" w:rsidRPr="00545A5A" w:rsidRDefault="00875A5C" w:rsidP="00875A5C">
      <w:pPr>
        <w:pStyle w:val="normala"/>
      </w:pPr>
      <w:r w:rsidRPr="00545A5A">
        <w:t>PHM=20</w:t>
      </w:r>
    </w:p>
    <w:p w:rsidR="00875A5C" w:rsidRDefault="00875A5C" w:rsidP="00875A5C">
      <w:pPr>
        <w:pStyle w:val="NoSpacing"/>
        <w:bidi/>
      </w:pPr>
    </w:p>
    <w:p w:rsidR="00875A5C" w:rsidRDefault="00875A5C" w:rsidP="00875A5C">
      <w:pPr>
        <w:pStyle w:val="NoSpacing"/>
        <w:bidi/>
      </w:pPr>
    </w:p>
    <w:p w:rsidR="00875A5C" w:rsidRDefault="00875A5C" w:rsidP="00875A5C">
      <w:pPr>
        <w:pStyle w:val="NoSpacing"/>
        <w:bidi/>
      </w:pPr>
    </w:p>
    <w:p w:rsidR="00875A5C" w:rsidRPr="00545A5A" w:rsidRDefault="00875A5C" w:rsidP="00875A5C">
      <w:pPr>
        <w:pStyle w:val="NoSpacing"/>
        <w:bidi/>
      </w:pPr>
    </w:p>
    <w:p w:rsidR="00875A5C" w:rsidRPr="00875A5C" w:rsidRDefault="00875A5C" w:rsidP="00823536">
      <w:pPr>
        <w:pStyle w:val="Heading2"/>
      </w:pPr>
      <w:bookmarkStart w:id="25" w:name="_Toc230355817"/>
      <w:r>
        <w:lastRenderedPageBreak/>
        <w:t>Person-month/Person-hour</w:t>
      </w:r>
      <w:bookmarkEnd w:id="25"/>
    </w:p>
    <w:p w:rsidR="00875A5C" w:rsidRPr="00545A5A" w:rsidRDefault="00875A5C" w:rsidP="00875A5C">
      <w:pPr>
        <w:pStyle w:val="NoSpacing"/>
      </w:pPr>
    </w:p>
    <w:p w:rsidR="00875A5C" w:rsidRPr="00545A5A" w:rsidRDefault="00875A5C" w:rsidP="00875A5C">
      <w:pPr>
        <w:pStyle w:val="normala"/>
      </w:pPr>
      <w:r w:rsidRPr="00545A5A">
        <w:t>Effort in person-hours = UCP × PHM = 68.904*20 = 1378.08</w:t>
      </w:r>
    </w:p>
    <w:p w:rsidR="00875A5C" w:rsidRPr="00545A5A" w:rsidRDefault="00875A5C" w:rsidP="00875A5C">
      <w:pPr>
        <w:pStyle w:val="normala"/>
      </w:pPr>
      <w:r w:rsidRPr="00545A5A">
        <w:t xml:space="preserve">Each persons = 1378.08 / 5 </w:t>
      </w:r>
      <w:r w:rsidRPr="00545A5A">
        <w:rPr>
          <w:rFonts w:ascii="Cambria Math" w:hAnsi="Cambria Math" w:cs="Cambria Math"/>
        </w:rPr>
        <w:t>≃</w:t>
      </w:r>
      <w:r w:rsidRPr="00545A5A">
        <w:t xml:space="preserve"> 276 h</w:t>
      </w:r>
    </w:p>
    <w:p w:rsidR="00875A5C" w:rsidRPr="00545A5A" w:rsidRDefault="00875A5C" w:rsidP="00875A5C">
      <w:pPr>
        <w:pStyle w:val="normala"/>
      </w:pPr>
      <w:r w:rsidRPr="00545A5A">
        <w:t>1 person-months = 120 h</w:t>
      </w:r>
    </w:p>
    <w:p w:rsidR="00875A5C" w:rsidRPr="00545A5A" w:rsidRDefault="00875A5C" w:rsidP="00875A5C">
      <w:pPr>
        <w:pStyle w:val="normala"/>
      </w:pPr>
      <w:r w:rsidRPr="00545A5A">
        <w:t xml:space="preserve">person-hours </w:t>
      </w:r>
      <w:r w:rsidRPr="00545A5A">
        <w:sym w:font="Symbol" w:char="F0BB"/>
      </w:r>
      <w:r w:rsidRPr="00545A5A">
        <w:t xml:space="preserve"> 11.5 person-months</w:t>
      </w:r>
      <w:r w:rsidRPr="00545A5A">
        <w:rPr>
          <w:rtl/>
        </w:rPr>
        <w:t>1378.08</w:t>
      </w:r>
    </w:p>
    <w:p w:rsidR="00875A5C" w:rsidRPr="00545A5A" w:rsidRDefault="00875A5C" w:rsidP="00875A5C">
      <w:pPr>
        <w:pStyle w:val="normala"/>
      </w:pPr>
    </w:p>
    <w:p w:rsidR="00875A5C" w:rsidRPr="00545A5A" w:rsidRDefault="00875A5C" w:rsidP="00875A5C">
      <w:pPr>
        <w:pStyle w:val="normala"/>
      </w:pPr>
      <w:r w:rsidRPr="00545A5A">
        <w:t xml:space="preserve">Number of people: (person-months / time to complete) = 11.5 / 2.5  = 4.6 </w:t>
      </w:r>
      <w:r w:rsidRPr="00545A5A">
        <w:rPr>
          <w:rFonts w:ascii="Cambria Math" w:hAnsi="Cambria Math" w:cs="Cambria Math"/>
        </w:rPr>
        <w:t>≃</w:t>
      </w:r>
      <w:r w:rsidRPr="00545A5A">
        <w:t xml:space="preserve"> 5 person</w:t>
      </w:r>
    </w:p>
    <w:p w:rsidR="00327FF6" w:rsidRDefault="00327FF6" w:rsidP="00327FF6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</w:pPr>
    </w:p>
    <w:p w:rsidR="005D1AC7" w:rsidRDefault="005D1AC7" w:rsidP="005D1AC7">
      <w:pPr>
        <w:bidi/>
        <w:jc w:val="both"/>
      </w:pPr>
    </w:p>
    <w:p w:rsidR="005D1AC7" w:rsidRDefault="005D1AC7" w:rsidP="005D1AC7">
      <w:pPr>
        <w:bidi/>
      </w:pPr>
    </w:p>
    <w:p w:rsidR="005D1AC7" w:rsidRDefault="005D1AC7" w:rsidP="005D1AC7">
      <w:pPr>
        <w:pStyle w:val="Heading1"/>
      </w:pPr>
      <w:bookmarkStart w:id="26" w:name="_Toc230355818"/>
      <w:r>
        <w:lastRenderedPageBreak/>
        <w:t>work plan</w:t>
      </w:r>
      <w:bookmarkEnd w:id="26"/>
    </w:p>
    <w:p w:rsidR="005D1AC7" w:rsidRDefault="005D1AC7" w:rsidP="00A01E6C">
      <w:pPr>
        <w:pStyle w:val="Subtitle"/>
      </w:pPr>
      <w:r>
        <w:rPr>
          <w:rFonts w:hint="cs"/>
          <w:rtl/>
        </w:rPr>
        <w:t>طرح کار</w:t>
      </w:r>
    </w:p>
    <w:p w:rsidR="005D1AC7" w:rsidRPr="005D1AC7" w:rsidRDefault="005D1AC7" w:rsidP="005D1AC7">
      <w:pPr>
        <w:rPr>
          <w:rtl/>
        </w:rPr>
      </w:pPr>
    </w:p>
    <w:p w:rsidR="005D1AC7" w:rsidRPr="005D1AC7" w:rsidRDefault="005D1AC7" w:rsidP="00823536">
      <w:pPr>
        <w:pStyle w:val="Heading2"/>
      </w:pPr>
      <w:bookmarkStart w:id="27" w:name="_Toc230355819"/>
      <w:r w:rsidRPr="005D1AC7">
        <w:t>task list</w:t>
      </w:r>
      <w:bookmarkEnd w:id="27"/>
    </w:p>
    <w:p w:rsidR="005D1AC7" w:rsidRPr="000C3A4B" w:rsidRDefault="005D1AC7" w:rsidP="00A01E6C">
      <w:pPr>
        <w:pStyle w:val="Subtitle"/>
      </w:pPr>
      <w:r w:rsidRPr="000C3A4B">
        <w:rPr>
          <w:rtl/>
        </w:rPr>
        <w:t>لیست کار ها</w:t>
      </w:r>
    </w:p>
    <w:tbl>
      <w:tblPr>
        <w:tblStyle w:val="TableGridLight"/>
        <w:tblW w:w="9848" w:type="dxa"/>
        <w:tblLook w:val="04A0" w:firstRow="1" w:lastRow="0" w:firstColumn="1" w:lastColumn="0" w:noHBand="0" w:noVBand="1"/>
      </w:tblPr>
      <w:tblGrid>
        <w:gridCol w:w="484"/>
        <w:gridCol w:w="1183"/>
        <w:gridCol w:w="933"/>
        <w:gridCol w:w="933"/>
        <w:gridCol w:w="790"/>
        <w:gridCol w:w="1449"/>
        <w:gridCol w:w="880"/>
        <w:gridCol w:w="725"/>
        <w:gridCol w:w="1383"/>
        <w:gridCol w:w="492"/>
        <w:gridCol w:w="596"/>
      </w:tblGrid>
      <w:tr w:rsidR="005D1AC7" w:rsidRPr="000C3A4B" w:rsidTr="0030205B">
        <w:trPr>
          <w:trHeight w:val="576"/>
        </w:trPr>
        <w:tc>
          <w:tcPr>
            <w:tcW w:w="484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Task </w:t>
            </w:r>
          </w:p>
        </w:tc>
        <w:tc>
          <w:tcPr>
            <w:tcW w:w="1183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Name</w:t>
            </w:r>
          </w:p>
        </w:tc>
        <w:tc>
          <w:tcPr>
            <w:tcW w:w="933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Start date</w:t>
            </w:r>
          </w:p>
        </w:tc>
        <w:tc>
          <w:tcPr>
            <w:tcW w:w="933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Finish date</w:t>
            </w:r>
          </w:p>
        </w:tc>
        <w:tc>
          <w:tcPr>
            <w:tcW w:w="790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Person assigned</w:t>
            </w:r>
          </w:p>
        </w:tc>
        <w:tc>
          <w:tcPr>
            <w:tcW w:w="1449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Deliverables</w:t>
            </w:r>
          </w:p>
        </w:tc>
        <w:tc>
          <w:tcPr>
            <w:tcW w:w="880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Status</w:t>
            </w:r>
          </w:p>
        </w:tc>
        <w:tc>
          <w:tcPr>
            <w:tcW w:w="725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Priority</w:t>
            </w:r>
          </w:p>
        </w:tc>
        <w:tc>
          <w:tcPr>
            <w:tcW w:w="1383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Resources</w:t>
            </w:r>
          </w:p>
        </w:tc>
        <w:tc>
          <w:tcPr>
            <w:tcW w:w="492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Est. time</w:t>
            </w:r>
          </w:p>
        </w:tc>
        <w:tc>
          <w:tcPr>
            <w:tcW w:w="596" w:type="dxa"/>
            <w:shd w:val="clear" w:color="auto" w:fill="ECD3DB" w:themeFill="accent4" w:themeFillTint="66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Actual time</w:t>
            </w:r>
          </w:p>
        </w:tc>
      </w:tr>
      <w:tr w:rsidR="005D1AC7" w:rsidRPr="000C3A4B" w:rsidTr="0030205B">
        <w:trPr>
          <w:trHeight w:val="576"/>
        </w:trPr>
        <w:tc>
          <w:tcPr>
            <w:tcW w:w="484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</w:t>
            </w:r>
          </w:p>
        </w:tc>
        <w:tc>
          <w:tcPr>
            <w:tcW w:w="118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Project charter</w:t>
            </w:r>
          </w:p>
        </w:tc>
        <w:tc>
          <w:tcPr>
            <w:tcW w:w="93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1405/01/26</w:t>
            </w:r>
          </w:p>
        </w:tc>
        <w:tc>
          <w:tcPr>
            <w:tcW w:w="93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1405/01/2</w:t>
            </w:r>
            <w:r w:rsidR="00A04703">
              <w:rPr>
                <w:rFonts w:asciiTheme="majorHAnsi" w:hAnsiTheme="majorHAnsi" w:cstheme="majorHAnsi"/>
                <w:sz w:val="15"/>
                <w:szCs w:val="15"/>
              </w:rPr>
              <w:t>6</w:t>
            </w:r>
          </w:p>
        </w:tc>
        <w:tc>
          <w:tcPr>
            <w:tcW w:w="790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Mina </w:t>
            </w:r>
          </w:p>
        </w:tc>
        <w:tc>
          <w:tcPr>
            <w:tcW w:w="1449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Project charter document</w:t>
            </w:r>
          </w:p>
        </w:tc>
        <w:tc>
          <w:tcPr>
            <w:tcW w:w="880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Completed </w:t>
            </w:r>
          </w:p>
        </w:tc>
        <w:tc>
          <w:tcPr>
            <w:tcW w:w="725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High </w:t>
            </w:r>
          </w:p>
        </w:tc>
        <w:tc>
          <w:tcPr>
            <w:tcW w:w="138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</w:t>
            </w:r>
          </w:p>
        </w:tc>
        <w:tc>
          <w:tcPr>
            <w:tcW w:w="492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2h</w:t>
            </w:r>
          </w:p>
        </w:tc>
        <w:tc>
          <w:tcPr>
            <w:tcW w:w="596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3h</w:t>
            </w:r>
          </w:p>
        </w:tc>
      </w:tr>
      <w:tr w:rsidR="005D1AC7" w:rsidRPr="000C3A4B" w:rsidTr="0030205B">
        <w:trPr>
          <w:trHeight w:val="576"/>
        </w:trPr>
        <w:tc>
          <w:tcPr>
            <w:tcW w:w="484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2</w:t>
            </w:r>
          </w:p>
        </w:tc>
        <w:tc>
          <w:tcPr>
            <w:tcW w:w="118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System request</w:t>
            </w:r>
          </w:p>
        </w:tc>
        <w:tc>
          <w:tcPr>
            <w:tcW w:w="93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1405/01/20</w:t>
            </w:r>
          </w:p>
        </w:tc>
        <w:tc>
          <w:tcPr>
            <w:tcW w:w="93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1405/01/20</w:t>
            </w:r>
          </w:p>
        </w:tc>
        <w:tc>
          <w:tcPr>
            <w:tcW w:w="790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All members</w:t>
            </w:r>
          </w:p>
        </w:tc>
        <w:tc>
          <w:tcPr>
            <w:tcW w:w="1449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System Request Document</w:t>
            </w:r>
          </w:p>
        </w:tc>
        <w:tc>
          <w:tcPr>
            <w:tcW w:w="880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Completed</w:t>
            </w:r>
          </w:p>
        </w:tc>
        <w:tc>
          <w:tcPr>
            <w:tcW w:w="725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High </w:t>
            </w:r>
          </w:p>
        </w:tc>
        <w:tc>
          <w:tcPr>
            <w:tcW w:w="138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</w:t>
            </w:r>
          </w:p>
        </w:tc>
        <w:tc>
          <w:tcPr>
            <w:tcW w:w="492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3h</w:t>
            </w:r>
          </w:p>
        </w:tc>
        <w:tc>
          <w:tcPr>
            <w:tcW w:w="596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8h</w:t>
            </w:r>
          </w:p>
        </w:tc>
      </w:tr>
      <w:tr w:rsidR="005D1AC7" w:rsidRPr="000C3A4B" w:rsidTr="0030205B">
        <w:trPr>
          <w:trHeight w:val="576"/>
        </w:trPr>
        <w:tc>
          <w:tcPr>
            <w:tcW w:w="484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</w:t>
            </w:r>
          </w:p>
        </w:tc>
        <w:tc>
          <w:tcPr>
            <w:tcW w:w="118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Feasibility analysis</w:t>
            </w:r>
          </w:p>
        </w:tc>
        <w:tc>
          <w:tcPr>
            <w:tcW w:w="93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1405/01/20</w:t>
            </w:r>
          </w:p>
        </w:tc>
        <w:tc>
          <w:tcPr>
            <w:tcW w:w="93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1405/01/20</w:t>
            </w:r>
          </w:p>
        </w:tc>
        <w:tc>
          <w:tcPr>
            <w:tcW w:w="790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Mina &amp; Fateme </w:t>
            </w:r>
          </w:p>
        </w:tc>
        <w:tc>
          <w:tcPr>
            <w:tcW w:w="1449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Feasibility Analysis Document</w:t>
            </w:r>
          </w:p>
        </w:tc>
        <w:tc>
          <w:tcPr>
            <w:tcW w:w="880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Completed</w:t>
            </w:r>
          </w:p>
        </w:tc>
        <w:tc>
          <w:tcPr>
            <w:tcW w:w="725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High </w:t>
            </w:r>
          </w:p>
        </w:tc>
        <w:tc>
          <w:tcPr>
            <w:tcW w:w="138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Word/Excel</w:t>
            </w:r>
          </w:p>
        </w:tc>
        <w:tc>
          <w:tcPr>
            <w:tcW w:w="492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3 </w:t>
            </w:r>
            <w:r w:rsidR="00A04703">
              <w:rPr>
                <w:rFonts w:asciiTheme="majorHAnsi" w:hAnsiTheme="majorHAnsi" w:cstheme="majorHAnsi"/>
                <w:sz w:val="15"/>
                <w:szCs w:val="15"/>
              </w:rPr>
              <w:t>h</w:t>
            </w:r>
          </w:p>
        </w:tc>
        <w:tc>
          <w:tcPr>
            <w:tcW w:w="596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5h</w:t>
            </w:r>
          </w:p>
        </w:tc>
      </w:tr>
      <w:tr w:rsidR="005D1AC7" w:rsidRPr="000C3A4B" w:rsidTr="0030205B">
        <w:trPr>
          <w:trHeight w:val="576"/>
        </w:trPr>
        <w:tc>
          <w:tcPr>
            <w:tcW w:w="484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4</w:t>
            </w:r>
          </w:p>
        </w:tc>
        <w:tc>
          <w:tcPr>
            <w:tcW w:w="118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Effort estimation</w:t>
            </w:r>
          </w:p>
        </w:tc>
        <w:tc>
          <w:tcPr>
            <w:tcW w:w="93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1405/01/25</w:t>
            </w:r>
          </w:p>
        </w:tc>
        <w:tc>
          <w:tcPr>
            <w:tcW w:w="93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1405/01/25</w:t>
            </w:r>
          </w:p>
        </w:tc>
        <w:tc>
          <w:tcPr>
            <w:tcW w:w="790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Mina </w:t>
            </w:r>
          </w:p>
        </w:tc>
        <w:tc>
          <w:tcPr>
            <w:tcW w:w="1449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Effort estimation sheet</w:t>
            </w:r>
          </w:p>
        </w:tc>
        <w:tc>
          <w:tcPr>
            <w:tcW w:w="880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Completed </w:t>
            </w:r>
          </w:p>
        </w:tc>
        <w:tc>
          <w:tcPr>
            <w:tcW w:w="725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High </w:t>
            </w:r>
          </w:p>
        </w:tc>
        <w:tc>
          <w:tcPr>
            <w:tcW w:w="138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Word/calculator </w:t>
            </w:r>
          </w:p>
        </w:tc>
        <w:tc>
          <w:tcPr>
            <w:tcW w:w="492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4h</w:t>
            </w:r>
          </w:p>
        </w:tc>
        <w:tc>
          <w:tcPr>
            <w:tcW w:w="596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8h</w:t>
            </w:r>
          </w:p>
        </w:tc>
      </w:tr>
      <w:tr w:rsidR="005D1AC7" w:rsidRPr="000C3A4B" w:rsidTr="0030205B">
        <w:trPr>
          <w:trHeight w:val="576"/>
        </w:trPr>
        <w:tc>
          <w:tcPr>
            <w:tcW w:w="484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5</w:t>
            </w:r>
          </w:p>
        </w:tc>
        <w:tc>
          <w:tcPr>
            <w:tcW w:w="118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Starting documentry</w:t>
            </w:r>
          </w:p>
        </w:tc>
        <w:tc>
          <w:tcPr>
            <w:tcW w:w="93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1405/01/26</w:t>
            </w:r>
          </w:p>
        </w:tc>
        <w:tc>
          <w:tcPr>
            <w:tcW w:w="93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1405/01/30</w:t>
            </w:r>
          </w:p>
        </w:tc>
        <w:tc>
          <w:tcPr>
            <w:tcW w:w="790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Mina </w:t>
            </w:r>
          </w:p>
        </w:tc>
        <w:tc>
          <w:tcPr>
            <w:tcW w:w="1449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880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In process</w:t>
            </w:r>
          </w:p>
        </w:tc>
        <w:tc>
          <w:tcPr>
            <w:tcW w:w="725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Medium </w:t>
            </w:r>
          </w:p>
        </w:tc>
        <w:tc>
          <w:tcPr>
            <w:tcW w:w="138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</w:t>
            </w:r>
          </w:p>
        </w:tc>
        <w:tc>
          <w:tcPr>
            <w:tcW w:w="492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 d</w:t>
            </w:r>
          </w:p>
        </w:tc>
        <w:tc>
          <w:tcPr>
            <w:tcW w:w="596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4d</w:t>
            </w:r>
          </w:p>
        </w:tc>
      </w:tr>
      <w:tr w:rsidR="005D1AC7" w:rsidRPr="000C3A4B" w:rsidTr="0030205B">
        <w:trPr>
          <w:trHeight w:val="576"/>
        </w:trPr>
        <w:tc>
          <w:tcPr>
            <w:tcW w:w="484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6</w:t>
            </w:r>
          </w:p>
        </w:tc>
        <w:tc>
          <w:tcPr>
            <w:tcW w:w="118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Work plan</w:t>
            </w:r>
          </w:p>
        </w:tc>
        <w:tc>
          <w:tcPr>
            <w:tcW w:w="93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1405/01/22</w:t>
            </w:r>
          </w:p>
        </w:tc>
        <w:tc>
          <w:tcPr>
            <w:tcW w:w="93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1405/01/</w:t>
            </w:r>
            <w:r>
              <w:rPr>
                <w:rFonts w:asciiTheme="majorHAnsi" w:hAnsiTheme="majorHAnsi" w:cstheme="majorHAnsi"/>
                <w:sz w:val="15"/>
                <w:szCs w:val="15"/>
              </w:rPr>
              <w:t>29</w:t>
            </w:r>
          </w:p>
        </w:tc>
        <w:tc>
          <w:tcPr>
            <w:tcW w:w="790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All members</w:t>
            </w:r>
          </w:p>
        </w:tc>
        <w:tc>
          <w:tcPr>
            <w:tcW w:w="1449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WBS/Gantt/network </w:t>
            </w:r>
          </w:p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diagram</w:t>
            </w:r>
          </w:p>
        </w:tc>
        <w:tc>
          <w:tcPr>
            <w:tcW w:w="880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In progress</w:t>
            </w:r>
          </w:p>
        </w:tc>
        <w:tc>
          <w:tcPr>
            <w:tcW w:w="725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Word/Omniplan</w:t>
            </w:r>
          </w:p>
        </w:tc>
        <w:tc>
          <w:tcPr>
            <w:tcW w:w="492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 d</w:t>
            </w:r>
          </w:p>
        </w:tc>
        <w:tc>
          <w:tcPr>
            <w:tcW w:w="596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1w</w:t>
            </w:r>
          </w:p>
        </w:tc>
      </w:tr>
      <w:tr w:rsidR="005D1AC7" w:rsidRPr="000C3A4B" w:rsidTr="0030205B">
        <w:trPr>
          <w:trHeight w:val="576"/>
        </w:trPr>
        <w:tc>
          <w:tcPr>
            <w:tcW w:w="484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7</w:t>
            </w:r>
          </w:p>
        </w:tc>
        <w:tc>
          <w:tcPr>
            <w:tcW w:w="118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Staffing the project</w:t>
            </w:r>
          </w:p>
        </w:tc>
        <w:tc>
          <w:tcPr>
            <w:tcW w:w="933" w:type="dxa"/>
          </w:tcPr>
          <w:p w:rsidR="005D1AC7" w:rsidRPr="000C3A4B" w:rsidRDefault="00381D78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1405/01/30</w:t>
            </w:r>
          </w:p>
        </w:tc>
        <w:tc>
          <w:tcPr>
            <w:tcW w:w="933" w:type="dxa"/>
          </w:tcPr>
          <w:p w:rsidR="005D1AC7" w:rsidRPr="000C3A4B" w:rsidRDefault="00381D78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1405/01/30</w:t>
            </w:r>
          </w:p>
        </w:tc>
        <w:tc>
          <w:tcPr>
            <w:tcW w:w="790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Mina </w:t>
            </w:r>
          </w:p>
        </w:tc>
        <w:tc>
          <w:tcPr>
            <w:tcW w:w="1449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Staffing plan</w:t>
            </w:r>
          </w:p>
        </w:tc>
        <w:tc>
          <w:tcPr>
            <w:tcW w:w="880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Completed </w:t>
            </w:r>
          </w:p>
        </w:tc>
        <w:tc>
          <w:tcPr>
            <w:tcW w:w="725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Medium </w:t>
            </w:r>
          </w:p>
        </w:tc>
        <w:tc>
          <w:tcPr>
            <w:tcW w:w="138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Word </w:t>
            </w:r>
          </w:p>
        </w:tc>
        <w:tc>
          <w:tcPr>
            <w:tcW w:w="492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1.5 </w:t>
            </w:r>
            <w:r w:rsidR="00A04703">
              <w:rPr>
                <w:rFonts w:asciiTheme="majorHAnsi" w:hAnsiTheme="majorHAnsi" w:cstheme="majorHAnsi"/>
                <w:sz w:val="15"/>
                <w:szCs w:val="15"/>
              </w:rPr>
              <w:t>h</w:t>
            </w:r>
          </w:p>
        </w:tc>
        <w:tc>
          <w:tcPr>
            <w:tcW w:w="596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2h</w:t>
            </w:r>
          </w:p>
        </w:tc>
      </w:tr>
      <w:tr w:rsidR="005D1AC7" w:rsidRPr="000C3A4B" w:rsidTr="0030205B">
        <w:trPr>
          <w:trHeight w:val="576"/>
        </w:trPr>
        <w:tc>
          <w:tcPr>
            <w:tcW w:w="484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8</w:t>
            </w:r>
          </w:p>
        </w:tc>
        <w:tc>
          <w:tcPr>
            <w:tcW w:w="118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Environment &amp; infrastructure</w:t>
            </w:r>
          </w:p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</w:tcPr>
          <w:p w:rsidR="005D1AC7" w:rsidRPr="000C3A4B" w:rsidRDefault="00381D78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1405/01/30</w:t>
            </w:r>
          </w:p>
        </w:tc>
        <w:tc>
          <w:tcPr>
            <w:tcW w:w="933" w:type="dxa"/>
          </w:tcPr>
          <w:p w:rsidR="005D1AC7" w:rsidRPr="000C3A4B" w:rsidRDefault="00381D78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1405/01/3</w:t>
            </w:r>
            <w:r w:rsidR="00A04703">
              <w:rPr>
                <w:rFonts w:asciiTheme="majorHAnsi" w:hAnsiTheme="majorHAnsi" w:cstheme="majorHAnsi"/>
                <w:sz w:val="15"/>
                <w:szCs w:val="15"/>
              </w:rPr>
              <w:t>0</w:t>
            </w:r>
          </w:p>
        </w:tc>
        <w:tc>
          <w:tcPr>
            <w:tcW w:w="790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Mina </w:t>
            </w:r>
          </w:p>
        </w:tc>
        <w:tc>
          <w:tcPr>
            <w:tcW w:w="1449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Environment setup checklist</w:t>
            </w:r>
          </w:p>
        </w:tc>
        <w:tc>
          <w:tcPr>
            <w:tcW w:w="880" w:type="dxa"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Completed </w:t>
            </w:r>
          </w:p>
        </w:tc>
        <w:tc>
          <w:tcPr>
            <w:tcW w:w="725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Medium </w:t>
            </w:r>
          </w:p>
        </w:tc>
        <w:tc>
          <w:tcPr>
            <w:tcW w:w="1383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Word </w:t>
            </w:r>
          </w:p>
        </w:tc>
        <w:tc>
          <w:tcPr>
            <w:tcW w:w="492" w:type="dxa"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2 </w:t>
            </w:r>
            <w:r w:rsidR="00A04703">
              <w:rPr>
                <w:rFonts w:asciiTheme="majorHAnsi" w:hAnsiTheme="majorHAnsi" w:cstheme="majorHAnsi"/>
                <w:sz w:val="15"/>
                <w:szCs w:val="15"/>
              </w:rPr>
              <w:t>h</w:t>
            </w:r>
          </w:p>
        </w:tc>
        <w:tc>
          <w:tcPr>
            <w:tcW w:w="596" w:type="dxa"/>
          </w:tcPr>
          <w:p w:rsidR="005D1AC7" w:rsidRPr="000C3A4B" w:rsidRDefault="00381D78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</w:t>
            </w:r>
            <w:r w:rsidR="00A04703">
              <w:rPr>
                <w:rFonts w:asciiTheme="majorHAnsi" w:hAnsiTheme="majorHAnsi" w:cstheme="majorHAnsi"/>
                <w:sz w:val="15"/>
                <w:szCs w:val="15"/>
              </w:rPr>
              <w:t>h</w:t>
            </w:r>
          </w:p>
        </w:tc>
      </w:tr>
      <w:tr w:rsidR="005D1AC7" w:rsidRPr="000C3A4B" w:rsidTr="0030205B">
        <w:trPr>
          <w:trHeight w:val="576"/>
        </w:trPr>
        <w:tc>
          <w:tcPr>
            <w:tcW w:w="484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9</w:t>
            </w:r>
          </w:p>
        </w:tc>
        <w:tc>
          <w:tcPr>
            <w:tcW w:w="118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Requirements system proposal</w:t>
            </w:r>
          </w:p>
        </w:tc>
        <w:tc>
          <w:tcPr>
            <w:tcW w:w="933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1405/02/03</w:t>
            </w:r>
          </w:p>
        </w:tc>
        <w:tc>
          <w:tcPr>
            <w:tcW w:w="933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1405/02/10</w:t>
            </w:r>
          </w:p>
        </w:tc>
        <w:tc>
          <w:tcPr>
            <w:tcW w:w="790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All members</w:t>
            </w:r>
          </w:p>
        </w:tc>
        <w:tc>
          <w:tcPr>
            <w:tcW w:w="1449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System proposal</w:t>
            </w:r>
          </w:p>
        </w:tc>
        <w:tc>
          <w:tcPr>
            <w:tcW w:w="880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Completed </w:t>
            </w:r>
          </w:p>
        </w:tc>
        <w:tc>
          <w:tcPr>
            <w:tcW w:w="725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High </w:t>
            </w:r>
          </w:p>
        </w:tc>
        <w:tc>
          <w:tcPr>
            <w:tcW w:w="138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</w:t>
            </w:r>
          </w:p>
        </w:tc>
        <w:tc>
          <w:tcPr>
            <w:tcW w:w="492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 d</w:t>
            </w:r>
          </w:p>
        </w:tc>
        <w:tc>
          <w:tcPr>
            <w:tcW w:w="596" w:type="dxa"/>
            <w:hideMark/>
          </w:tcPr>
          <w:p w:rsidR="005D1AC7" w:rsidRPr="000C3A4B" w:rsidRDefault="00A04703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1w</w:t>
            </w:r>
          </w:p>
        </w:tc>
      </w:tr>
      <w:tr w:rsidR="005D1AC7" w:rsidRPr="000C3A4B" w:rsidTr="0030205B">
        <w:trPr>
          <w:trHeight w:val="576"/>
        </w:trPr>
        <w:tc>
          <w:tcPr>
            <w:tcW w:w="484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10</w:t>
            </w:r>
          </w:p>
        </w:tc>
        <w:tc>
          <w:tcPr>
            <w:tcW w:w="118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Use cases description</w:t>
            </w:r>
          </w:p>
        </w:tc>
        <w:tc>
          <w:tcPr>
            <w:tcW w:w="93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Use Case Descriptions</w:t>
            </w:r>
          </w:p>
        </w:tc>
        <w:tc>
          <w:tcPr>
            <w:tcW w:w="880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</w:t>
            </w:r>
          </w:p>
        </w:tc>
        <w:tc>
          <w:tcPr>
            <w:tcW w:w="492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2.5 d</w:t>
            </w:r>
          </w:p>
        </w:tc>
        <w:tc>
          <w:tcPr>
            <w:tcW w:w="596" w:type="dxa"/>
            <w:hideMark/>
          </w:tcPr>
          <w:p w:rsidR="005D1AC7" w:rsidRPr="000C3A4B" w:rsidRDefault="005D1AC7" w:rsidP="004B4498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11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Use case diagram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1405/02/13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</w:t>
            </w:r>
            <w:r w:rsidR="00EE26DA">
              <w:rPr>
                <w:rFonts w:asciiTheme="majorHAnsi" w:hAnsiTheme="majorHAnsi" w:cstheme="majorHAnsi"/>
                <w:sz w:val="15"/>
                <w:szCs w:val="15"/>
              </w:rPr>
              <w:t>3/01</w:t>
            </w: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Mina &amp; Melika </w:t>
            </w:r>
            <w:r w:rsidR="00EE26DA">
              <w:rPr>
                <w:rFonts w:asciiTheme="majorHAnsi" w:hAnsiTheme="majorHAnsi" w:cstheme="majorHAnsi"/>
                <w:sz w:val="15"/>
                <w:szCs w:val="15"/>
              </w:rPr>
              <w:t>&amp; faeze</w:t>
            </w: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Use Case Descriptions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Completed 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</w:t>
            </w:r>
          </w:p>
        </w:tc>
        <w:tc>
          <w:tcPr>
            <w:tcW w:w="492" w:type="dxa"/>
            <w:hideMark/>
          </w:tcPr>
          <w:p w:rsidR="0030205B" w:rsidRPr="000C3A4B" w:rsidRDefault="00EE26DA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3 </w:t>
            </w:r>
            <w:r w:rsidR="0030205B" w:rsidRPr="000C3A4B">
              <w:rPr>
                <w:rFonts w:asciiTheme="majorHAnsi" w:hAnsiTheme="majorHAnsi" w:cstheme="majorHAnsi"/>
                <w:sz w:val="15"/>
                <w:szCs w:val="15"/>
              </w:rPr>
              <w:t>d</w:t>
            </w:r>
          </w:p>
        </w:tc>
        <w:tc>
          <w:tcPr>
            <w:tcW w:w="596" w:type="dxa"/>
            <w:hideMark/>
          </w:tcPr>
          <w:p w:rsidR="0030205B" w:rsidRPr="000C3A4B" w:rsidRDefault="00EE26DA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1w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12</w:t>
            </w:r>
          </w:p>
        </w:tc>
        <w:tc>
          <w:tcPr>
            <w:tcW w:w="118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Activity diagram</w:t>
            </w:r>
          </w:p>
        </w:tc>
        <w:tc>
          <w:tcPr>
            <w:tcW w:w="933" w:type="dxa"/>
          </w:tcPr>
          <w:p w:rsidR="0030205B" w:rsidRPr="000C3A4B" w:rsidRDefault="00EE26DA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1405/02/01</w:t>
            </w:r>
          </w:p>
        </w:tc>
        <w:tc>
          <w:tcPr>
            <w:tcW w:w="93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</w:tcPr>
          <w:p w:rsidR="0030205B" w:rsidRPr="000C3A4B" w:rsidRDefault="00EE26DA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mina</w:t>
            </w:r>
          </w:p>
        </w:tc>
        <w:tc>
          <w:tcPr>
            <w:tcW w:w="1449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Activity diagram</w:t>
            </w:r>
          </w:p>
        </w:tc>
        <w:tc>
          <w:tcPr>
            <w:tcW w:w="880" w:type="dxa"/>
          </w:tcPr>
          <w:p w:rsidR="0030205B" w:rsidRPr="000C3A4B" w:rsidRDefault="00EE26DA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In progress</w:t>
            </w:r>
          </w:p>
        </w:tc>
        <w:tc>
          <w:tcPr>
            <w:tcW w:w="725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Medium </w:t>
            </w:r>
          </w:p>
        </w:tc>
        <w:tc>
          <w:tcPr>
            <w:tcW w:w="138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StarUML</w:t>
            </w:r>
          </w:p>
        </w:tc>
        <w:tc>
          <w:tcPr>
            <w:tcW w:w="492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 d</w:t>
            </w:r>
          </w:p>
        </w:tc>
        <w:tc>
          <w:tcPr>
            <w:tcW w:w="596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10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Use cases description</w:t>
            </w:r>
          </w:p>
        </w:tc>
        <w:tc>
          <w:tcPr>
            <w:tcW w:w="93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880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25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38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492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5d</w:t>
            </w:r>
          </w:p>
        </w:tc>
        <w:tc>
          <w:tcPr>
            <w:tcW w:w="596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13</w:t>
            </w:r>
          </w:p>
        </w:tc>
        <w:tc>
          <w:tcPr>
            <w:tcW w:w="1183" w:type="dxa"/>
            <w:hideMark/>
          </w:tcPr>
          <w:p w:rsidR="0030205B" w:rsidRPr="000C3A4B" w:rsidRDefault="001C047D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Class diagram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1C047D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Class </w:t>
            </w:r>
            <w:r w:rsidR="0030205B"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 Diagram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High 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StarUML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3.5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14</w:t>
            </w:r>
          </w:p>
        </w:tc>
        <w:tc>
          <w:tcPr>
            <w:tcW w:w="118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CRC cards</w:t>
            </w:r>
          </w:p>
        </w:tc>
        <w:tc>
          <w:tcPr>
            <w:tcW w:w="93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CRC card set</w:t>
            </w:r>
          </w:p>
        </w:tc>
        <w:tc>
          <w:tcPr>
            <w:tcW w:w="880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Medium </w:t>
            </w:r>
          </w:p>
        </w:tc>
        <w:tc>
          <w:tcPr>
            <w:tcW w:w="138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</w:t>
            </w:r>
          </w:p>
        </w:tc>
        <w:tc>
          <w:tcPr>
            <w:tcW w:w="492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 d</w:t>
            </w:r>
          </w:p>
        </w:tc>
        <w:tc>
          <w:tcPr>
            <w:tcW w:w="596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15</w:t>
            </w:r>
          </w:p>
        </w:tc>
        <w:tc>
          <w:tcPr>
            <w:tcW w:w="1183" w:type="dxa"/>
            <w:hideMark/>
          </w:tcPr>
          <w:p w:rsidR="001C047D" w:rsidRDefault="001C047D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Objact</w:t>
            </w:r>
          </w:p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diagrams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1C047D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Object </w:t>
            </w:r>
            <w:r w:rsidR="0030205B"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 Diagrams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High 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StarUML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lastRenderedPageBreak/>
              <w:t>16</w:t>
            </w:r>
          </w:p>
        </w:tc>
        <w:tc>
          <w:tcPr>
            <w:tcW w:w="118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Communication diagram</w:t>
            </w:r>
          </w:p>
        </w:tc>
        <w:tc>
          <w:tcPr>
            <w:tcW w:w="93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Communication diagram</w:t>
            </w:r>
          </w:p>
        </w:tc>
        <w:tc>
          <w:tcPr>
            <w:tcW w:w="880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Medium </w:t>
            </w:r>
          </w:p>
        </w:tc>
        <w:tc>
          <w:tcPr>
            <w:tcW w:w="138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StarUML</w:t>
            </w:r>
          </w:p>
        </w:tc>
        <w:tc>
          <w:tcPr>
            <w:tcW w:w="492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4 d</w:t>
            </w:r>
          </w:p>
        </w:tc>
        <w:tc>
          <w:tcPr>
            <w:tcW w:w="596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17</w:t>
            </w:r>
          </w:p>
        </w:tc>
        <w:tc>
          <w:tcPr>
            <w:tcW w:w="118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State machine diagram</w:t>
            </w:r>
          </w:p>
        </w:tc>
        <w:tc>
          <w:tcPr>
            <w:tcW w:w="93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State machine diagram</w:t>
            </w:r>
          </w:p>
        </w:tc>
        <w:tc>
          <w:tcPr>
            <w:tcW w:w="880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Medium </w:t>
            </w:r>
          </w:p>
        </w:tc>
        <w:tc>
          <w:tcPr>
            <w:tcW w:w="1383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StarUML</w:t>
            </w:r>
          </w:p>
        </w:tc>
        <w:tc>
          <w:tcPr>
            <w:tcW w:w="492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5 d</w:t>
            </w:r>
          </w:p>
        </w:tc>
        <w:tc>
          <w:tcPr>
            <w:tcW w:w="596" w:type="dxa"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18</w:t>
            </w:r>
          </w:p>
        </w:tc>
        <w:tc>
          <w:tcPr>
            <w:tcW w:w="1183" w:type="dxa"/>
            <w:hideMark/>
          </w:tcPr>
          <w:p w:rsidR="0030205B" w:rsidRPr="000C3A4B" w:rsidRDefault="001C047D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Sequence </w:t>
            </w:r>
            <w:r w:rsidR="0030205B"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diagram 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1C047D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 xml:space="preserve">Sequence </w:t>
            </w:r>
            <w:r w:rsidR="0030205B"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 Diagram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StarUML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19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Architecture overview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Architecture Document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Medium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3.5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20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ERD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ERD Diagram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MySQL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3.5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21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Wireframe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Wireframe Screens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Figma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2.5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22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UI Design</w:t>
            </w:r>
          </w:p>
        </w:tc>
        <w:tc>
          <w:tcPr>
            <w:tcW w:w="933" w:type="dxa"/>
            <w:hideMark/>
          </w:tcPr>
          <w:p w:rsidR="0030205B" w:rsidRPr="000C3A4B" w:rsidRDefault="00EE26DA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1405/02/20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EE26DA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Melika &amp; faeze</w:t>
            </w: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UI Screens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Figma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23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Design Review &amp; Approval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Approved Design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Medium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Word/Power point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24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Database implementation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SQL Database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MySQL/PostgreSQL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7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25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Backend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Backend Source Code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VSCode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10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26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Frontend</w:t>
            </w:r>
          </w:p>
        </w:tc>
        <w:tc>
          <w:tcPr>
            <w:tcW w:w="933" w:type="dxa"/>
            <w:hideMark/>
          </w:tcPr>
          <w:p w:rsidR="0030205B" w:rsidRPr="000C3A4B" w:rsidRDefault="00EE26DA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14-5/02/13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EE26DA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>
              <w:rPr>
                <w:rFonts w:asciiTheme="majorHAnsi" w:hAnsiTheme="majorHAnsi" w:cstheme="majorHAnsi"/>
                <w:sz w:val="15"/>
                <w:szCs w:val="15"/>
              </w:rPr>
              <w:t>Anna &amp; fateme</w:t>
            </w: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Frontend Source Code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VSCode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8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27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Integration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Integrated System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 xml:space="preserve">High 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VSCode/Postman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3.5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28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Testing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Test cases / Test Report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High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Postman/Browser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5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29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Deployment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Final Running System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Medium</w:t>
            </w: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Hosting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2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  <w:tr w:rsidR="0030205B" w:rsidRPr="000C3A4B" w:rsidTr="0030205B">
        <w:trPr>
          <w:trHeight w:val="576"/>
        </w:trPr>
        <w:tc>
          <w:tcPr>
            <w:tcW w:w="484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30</w:t>
            </w:r>
          </w:p>
        </w:tc>
        <w:tc>
          <w:tcPr>
            <w:tcW w:w="11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Final Documentation &amp; Packaging</w:t>
            </w: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93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79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449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Final PDF + Attachments</w:t>
            </w:r>
          </w:p>
        </w:tc>
        <w:tc>
          <w:tcPr>
            <w:tcW w:w="880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Not started</w:t>
            </w:r>
          </w:p>
        </w:tc>
        <w:tc>
          <w:tcPr>
            <w:tcW w:w="725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</w:p>
        </w:tc>
        <w:tc>
          <w:tcPr>
            <w:tcW w:w="1383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Word</w:t>
            </w:r>
          </w:p>
        </w:tc>
        <w:tc>
          <w:tcPr>
            <w:tcW w:w="492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5 d</w:t>
            </w:r>
          </w:p>
        </w:tc>
        <w:tc>
          <w:tcPr>
            <w:tcW w:w="596" w:type="dxa"/>
            <w:hideMark/>
          </w:tcPr>
          <w:p w:rsidR="0030205B" w:rsidRPr="000C3A4B" w:rsidRDefault="0030205B" w:rsidP="0030205B">
            <w:pPr>
              <w:pStyle w:val="NoSpacing"/>
              <w:rPr>
                <w:rFonts w:asciiTheme="majorHAnsi" w:hAnsiTheme="majorHAnsi" w:cstheme="majorHAnsi"/>
                <w:sz w:val="15"/>
                <w:szCs w:val="15"/>
              </w:rPr>
            </w:pPr>
            <w:r w:rsidRPr="000C3A4B">
              <w:rPr>
                <w:rFonts w:asciiTheme="majorHAnsi" w:hAnsiTheme="majorHAnsi" w:cstheme="majorHAnsi"/>
                <w:sz w:val="15"/>
                <w:szCs w:val="15"/>
              </w:rPr>
              <w:t>-</w:t>
            </w:r>
          </w:p>
        </w:tc>
      </w:tr>
    </w:tbl>
    <w:p w:rsidR="005D1AC7" w:rsidRPr="00971EA5" w:rsidRDefault="005D1AC7" w:rsidP="005D1AC7">
      <w:pPr>
        <w:jc w:val="both"/>
        <w:rPr>
          <w:rFonts w:cstheme="majorHAnsi"/>
          <w:sz w:val="10"/>
          <w:szCs w:val="10"/>
          <w:rtl/>
        </w:rPr>
      </w:pPr>
    </w:p>
    <w:p w:rsidR="005D1AC7" w:rsidRPr="005D1AC7" w:rsidRDefault="005D1AC7" w:rsidP="005D1AC7">
      <w:pPr>
        <w:rPr>
          <w:sz w:val="18"/>
          <w:szCs w:val="18"/>
          <w:rtl/>
        </w:rPr>
      </w:pPr>
      <w:r w:rsidRPr="005D1AC7">
        <w:rPr>
          <w:sz w:val="18"/>
          <w:szCs w:val="18"/>
          <w:rtl/>
        </w:rPr>
        <w:t>تخمین زمان ها با روش پرت:</w:t>
      </w:r>
    </w:p>
    <w:p w:rsidR="005D1AC7" w:rsidRPr="00971EA5" w:rsidRDefault="005D1AC7" w:rsidP="005D1AC7">
      <w:pPr>
        <w:pStyle w:val="normala"/>
        <w:rPr>
          <w:rStyle w:val="Strong"/>
          <w:bCs w:val="0"/>
          <w:i w:val="0"/>
          <w:color w:val="auto"/>
          <w:sz w:val="18"/>
          <w:szCs w:val="18"/>
        </w:rPr>
      </w:pPr>
      <w:r w:rsidRPr="00971EA5">
        <w:rPr>
          <w:rStyle w:val="Strong"/>
          <w:bCs w:val="0"/>
          <w:i w:val="0"/>
          <w:color w:val="auto"/>
          <w:sz w:val="18"/>
          <w:szCs w:val="18"/>
        </w:rPr>
        <w:t>Program Evaluation &amp; Review Technique (PERT)</w:t>
      </w:r>
    </w:p>
    <w:p w:rsidR="005D1AC7" w:rsidRPr="00971EA5" w:rsidRDefault="005D1AC7" w:rsidP="005D1AC7">
      <w:pPr>
        <w:pStyle w:val="normala"/>
        <w:rPr>
          <w:rStyle w:val="Strong"/>
          <w:bCs w:val="0"/>
          <w:i w:val="0"/>
          <w:color w:val="auto"/>
          <w:sz w:val="18"/>
          <w:szCs w:val="18"/>
          <w:rtl/>
        </w:rPr>
      </w:pPr>
      <w:r w:rsidRPr="00971EA5">
        <w:rPr>
          <w:rStyle w:val="Strong"/>
          <w:bCs w:val="0"/>
          <w:i w:val="0"/>
          <w:color w:val="auto"/>
          <w:sz w:val="18"/>
          <w:szCs w:val="18"/>
        </w:rPr>
        <w:t>Expected time = (optimistic estimate + (4 * most likely estimate )+ pessimistic estimate) / 6</w:t>
      </w:r>
    </w:p>
    <w:p w:rsidR="00A04703" w:rsidRDefault="00A04703" w:rsidP="0030205B">
      <w:pPr>
        <w:jc w:val="both"/>
        <w:rPr>
          <w:sz w:val="18"/>
          <w:szCs w:val="18"/>
        </w:rPr>
      </w:pPr>
    </w:p>
    <w:p w:rsidR="0030205B" w:rsidRDefault="0030205B" w:rsidP="0030205B">
      <w:pPr>
        <w:jc w:val="both"/>
        <w:rPr>
          <w:sz w:val="18"/>
          <w:szCs w:val="18"/>
        </w:rPr>
      </w:pPr>
    </w:p>
    <w:p w:rsidR="0030205B" w:rsidRDefault="0030205B" w:rsidP="0030205B">
      <w:pPr>
        <w:jc w:val="both"/>
      </w:pPr>
    </w:p>
    <w:p w:rsidR="00A04703" w:rsidRPr="00A04703" w:rsidRDefault="00A04703" w:rsidP="00A04703"/>
    <w:p w:rsidR="005D1AC7" w:rsidRPr="000C3A4B" w:rsidRDefault="005D1AC7" w:rsidP="00823536">
      <w:pPr>
        <w:pStyle w:val="Heading2"/>
      </w:pPr>
      <w:bookmarkStart w:id="28" w:name="_Toc230355820"/>
      <w:r w:rsidRPr="000C3A4B">
        <w:lastRenderedPageBreak/>
        <w:t>WBS</w:t>
      </w:r>
      <w:bookmarkEnd w:id="28"/>
    </w:p>
    <w:p w:rsidR="005D1AC7" w:rsidRPr="000C3A4B" w:rsidRDefault="005D1AC7" w:rsidP="00A01E6C">
      <w:pPr>
        <w:pStyle w:val="Subtitle"/>
      </w:pPr>
      <w:r w:rsidRPr="000C3A4B">
        <w:rPr>
          <w:rtl/>
        </w:rPr>
        <w:t>ساختار شکست کار</w:t>
      </w:r>
    </w:p>
    <w:p w:rsidR="005D1AC7" w:rsidRPr="000C3A4B" w:rsidRDefault="005D1AC7" w:rsidP="00971EA5">
      <w:pPr>
        <w:pStyle w:val="normala"/>
      </w:pPr>
      <w:r w:rsidRPr="000C3A4B">
        <w:t>work breakdown structure(evolutionary)</w:t>
      </w:r>
    </w:p>
    <w:p w:rsidR="005D1AC7" w:rsidRPr="000C3A4B" w:rsidRDefault="005D1AC7" w:rsidP="005D1AC7">
      <w:pPr>
        <w:pStyle w:val="NoSpacing"/>
        <w:bidi/>
        <w:rPr>
          <w:rFonts w:asciiTheme="majorHAnsi" w:hAnsiTheme="majorHAnsi" w:cstheme="majorHAnsi"/>
          <w:rtl/>
        </w:rPr>
      </w:pPr>
    </w:p>
    <w:p w:rsidR="005D1AC7" w:rsidRPr="000C3A4B" w:rsidRDefault="005D1AC7" w:rsidP="005D1AC7">
      <w:pPr>
        <w:rPr>
          <w:rFonts w:cstheme="majorHAnsi"/>
        </w:rPr>
      </w:pPr>
    </w:p>
    <w:p w:rsidR="0030205B" w:rsidRPr="0030205B" w:rsidRDefault="0030205B" w:rsidP="0030205B">
      <w:pPr>
        <w:bidi/>
        <w:jc w:val="center"/>
        <w:rPr>
          <w:rFonts w:cstheme="majorHAnsi"/>
        </w:rPr>
      </w:pPr>
      <w:r>
        <w:rPr>
          <w:rFonts w:cstheme="majorHAnsi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-622300</wp:posOffset>
            </wp:positionH>
            <wp:positionV relativeFrom="margin">
              <wp:posOffset>1528445</wp:posOffset>
            </wp:positionV>
            <wp:extent cx="7159216" cy="5669280"/>
            <wp:effectExtent l="0" t="0" r="3810" b="0"/>
            <wp:wrapSquare wrapText="bothSides"/>
            <wp:docPr id="1767475628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75628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216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1AC7" w:rsidRPr="000C3A4B" w:rsidRDefault="00971EA5" w:rsidP="00823536">
      <w:pPr>
        <w:pStyle w:val="Heading2"/>
        <w:rPr>
          <w:rtl/>
        </w:rPr>
      </w:pPr>
      <w:bookmarkStart w:id="29" w:name="_Toc230355821"/>
      <w:r>
        <w:lastRenderedPageBreak/>
        <w:t>G</w:t>
      </w:r>
      <w:r w:rsidR="005D1AC7" w:rsidRPr="000C3A4B">
        <w:t>antt chart</w:t>
      </w:r>
      <w:bookmarkEnd w:id="29"/>
    </w:p>
    <w:p w:rsidR="0030205B" w:rsidRPr="0030205B" w:rsidRDefault="005D1AC7" w:rsidP="0030205B">
      <w:pPr>
        <w:jc w:val="left"/>
        <w:rPr>
          <w:rFonts w:cstheme="majorHAnsi"/>
        </w:rPr>
      </w:pPr>
      <w:r w:rsidRPr="000C3A4B">
        <w:rPr>
          <w:rFonts w:cstheme="majorHAnsi"/>
          <w:rtl/>
        </w:rPr>
        <w:t>نمایش گرافیکی</w:t>
      </w:r>
      <w:r w:rsidR="0030205B">
        <w:drawing>
          <wp:inline distT="0" distB="0" distL="0" distR="0" wp14:anchorId="1067ADBF" wp14:editId="74812B09">
            <wp:extent cx="5444490" cy="6756400"/>
            <wp:effectExtent l="0" t="0" r="3810" b="0"/>
            <wp:docPr id="1547202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02109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776" cy="675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AC7" w:rsidRPr="000C3A4B" w:rsidRDefault="005D1AC7" w:rsidP="00A01E6C">
      <w:pPr>
        <w:pStyle w:val="Subtitle"/>
        <w:bidi w:val="0"/>
      </w:pPr>
    </w:p>
    <w:p w:rsidR="005D1AC7" w:rsidRPr="000C3A4B" w:rsidRDefault="005D1AC7" w:rsidP="00823536">
      <w:pPr>
        <w:pStyle w:val="Heading2"/>
      </w:pPr>
      <w:bookmarkStart w:id="30" w:name="_Toc230355822"/>
      <w:r w:rsidRPr="000C3A4B">
        <w:lastRenderedPageBreak/>
        <w:t>network diagram</w:t>
      </w:r>
      <w:bookmarkEnd w:id="30"/>
    </w:p>
    <w:p w:rsidR="005D1AC7" w:rsidRPr="000C3A4B" w:rsidRDefault="005D1AC7" w:rsidP="00A01E6C">
      <w:pPr>
        <w:pStyle w:val="Subtitle"/>
        <w:rPr>
          <w:rtl/>
        </w:rPr>
      </w:pPr>
      <w:r w:rsidRPr="000C3A4B">
        <w:rPr>
          <w:rtl/>
        </w:rPr>
        <w:t>دیاگرام شبکه</w:t>
      </w:r>
    </w:p>
    <w:p w:rsidR="005D1AC7" w:rsidRPr="000C3A4B" w:rsidRDefault="005D1AC7" w:rsidP="005D1AC7">
      <w:pPr>
        <w:rPr>
          <w:rFonts w:cstheme="majorHAnsi"/>
          <w:rtl/>
        </w:rPr>
      </w:pPr>
      <w:r w:rsidRPr="000C3A4B">
        <w:rPr>
          <w:rFonts w:cstheme="majorHAnsi"/>
        </w:rPr>
        <w:drawing>
          <wp:inline distT="0" distB="0" distL="0" distR="0" wp14:anchorId="4475C866" wp14:editId="7595DAA0">
            <wp:extent cx="6615908" cy="1706880"/>
            <wp:effectExtent l="0" t="0" r="1270" b="0"/>
            <wp:docPr id="1840900180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0018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804" cy="171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AC7" w:rsidRPr="000C3A4B" w:rsidRDefault="005D1AC7" w:rsidP="005D1AC7">
      <w:pPr>
        <w:rPr>
          <w:rFonts w:cstheme="majorHAnsi"/>
          <w:color w:val="000000"/>
          <w:position w:val="10"/>
        </w:rPr>
      </w:pPr>
    </w:p>
    <w:p w:rsidR="005D1AC7" w:rsidRPr="000C3A4B" w:rsidRDefault="005D1AC7" w:rsidP="005D1AC7">
      <w:pPr>
        <w:spacing w:after="200"/>
        <w:jc w:val="both"/>
        <w:rPr>
          <w:rFonts w:cstheme="majorHAnsi"/>
          <w:color w:val="000000"/>
          <w:position w:val="10"/>
          <w:sz w:val="22"/>
        </w:rPr>
      </w:pPr>
    </w:p>
    <w:p w:rsidR="005D1AC7" w:rsidRPr="000C3A4B" w:rsidRDefault="005D1AC7" w:rsidP="00823536">
      <w:pPr>
        <w:pStyle w:val="Heading2"/>
        <w:rPr>
          <w:color w:val="000000"/>
          <w:position w:val="10"/>
          <w:sz w:val="22"/>
          <w:rtl/>
        </w:rPr>
      </w:pPr>
      <w:bookmarkStart w:id="31" w:name="_Toc230355823"/>
      <w:r w:rsidRPr="000C3A4B">
        <w:t>scope management</w:t>
      </w:r>
      <w:bookmarkEnd w:id="31"/>
    </w:p>
    <w:p w:rsidR="005D1AC7" w:rsidRPr="000C3A4B" w:rsidRDefault="005D1AC7" w:rsidP="00A01E6C">
      <w:pPr>
        <w:pStyle w:val="Subtitle"/>
        <w:rPr>
          <w:rtl/>
        </w:rPr>
      </w:pPr>
      <w:r w:rsidRPr="000C3A4B">
        <w:rPr>
          <w:rtl/>
        </w:rPr>
        <w:t>مدیریت محدوده پروژه</w:t>
      </w:r>
    </w:p>
    <w:p w:rsidR="005D1AC7" w:rsidRPr="000C3A4B" w:rsidRDefault="005D1AC7" w:rsidP="005D1AC7">
      <w:pPr>
        <w:rPr>
          <w:rFonts w:cstheme="majorHAnsi"/>
          <w:rtl/>
        </w:rPr>
      </w:pPr>
    </w:p>
    <w:p w:rsidR="005D1AC7" w:rsidRPr="000C3A4B" w:rsidRDefault="005D1AC7" w:rsidP="00055963">
      <w:pPr>
        <w:pStyle w:val="Heading3"/>
        <w:rPr>
          <w:sz w:val="36"/>
        </w:rPr>
      </w:pPr>
      <w:r w:rsidRPr="000C3A4B">
        <w:rPr>
          <w:rtl/>
        </w:rPr>
        <w:t>تعریف دقیق محدوده در ابتدای پروژه</w:t>
      </w:r>
    </w:p>
    <w:p w:rsidR="005D1AC7" w:rsidRPr="000C3A4B" w:rsidRDefault="005D1AC7" w:rsidP="00971EA5">
      <w:pPr>
        <w:rPr>
          <w:rtl/>
        </w:rPr>
      </w:pPr>
      <w:r w:rsidRPr="000C3A4B">
        <w:rPr>
          <w:rtl/>
        </w:rPr>
        <w:t>نیازمندی‌ها بر اساس مصاحبه با کارفرما (خیاط)، تحلیل فرآیند دوخت، بررسی نمونه‌سایت‌ها و تهیه سناریوهای کاربری جمع‌آوری می‌شود.</w:t>
      </w:r>
    </w:p>
    <w:p w:rsidR="005D1AC7" w:rsidRPr="000C3A4B" w:rsidRDefault="005D1AC7" w:rsidP="00971EA5">
      <w:pPr>
        <w:rPr>
          <w:rtl/>
        </w:rPr>
      </w:pPr>
      <w:r w:rsidRPr="000C3A4B">
        <w:rPr>
          <w:rtl/>
        </w:rPr>
        <w:t>ویژگی‌های اصلی سایت تعریف و تثبیت می‌شود:</w:t>
      </w:r>
    </w:p>
    <w:p w:rsidR="005D1AC7" w:rsidRPr="000C3A4B" w:rsidRDefault="005D1AC7" w:rsidP="00971EA5">
      <w:pPr>
        <w:rPr>
          <w:rtl/>
        </w:rPr>
      </w:pPr>
      <w:r w:rsidRPr="000C3A4B">
        <w:rPr>
          <w:rtl/>
        </w:rPr>
        <w:t>ثبت سفارش دوخت</w:t>
      </w:r>
    </w:p>
    <w:p w:rsidR="005D1AC7" w:rsidRPr="000C3A4B" w:rsidRDefault="005D1AC7" w:rsidP="00971EA5">
      <w:pPr>
        <w:rPr>
          <w:rtl/>
        </w:rPr>
      </w:pPr>
      <w:r w:rsidRPr="000C3A4B">
        <w:rPr>
          <w:rtl/>
        </w:rPr>
        <w:t>انتخاب مدل لباس و پارچه</w:t>
      </w:r>
      <w:r w:rsidR="00D0745A">
        <w:rPr>
          <w:rFonts w:hint="cs"/>
          <w:rtl/>
        </w:rPr>
        <w:t xml:space="preserve"> و مدل آماده</w:t>
      </w:r>
      <w:r w:rsidR="00D0745A">
        <w:t xml:space="preserve"> </w:t>
      </w:r>
    </w:p>
    <w:p w:rsidR="005D1AC7" w:rsidRPr="000C3A4B" w:rsidRDefault="005D1AC7" w:rsidP="00971EA5">
      <w:pPr>
        <w:rPr>
          <w:rtl/>
        </w:rPr>
      </w:pPr>
      <w:r w:rsidRPr="000C3A4B">
        <w:rPr>
          <w:rtl/>
        </w:rPr>
        <w:t>محاسبه هزینه و زمان تحویل</w:t>
      </w:r>
    </w:p>
    <w:p w:rsidR="005D1AC7" w:rsidRPr="000C3A4B" w:rsidRDefault="005D1AC7" w:rsidP="00971EA5">
      <w:pPr>
        <w:rPr>
          <w:rtl/>
        </w:rPr>
      </w:pPr>
      <w:r w:rsidRPr="000C3A4B">
        <w:rPr>
          <w:rtl/>
        </w:rPr>
        <w:t>داشبورد کارفرما برای مدیریت سفارش‌ها</w:t>
      </w:r>
    </w:p>
    <w:p w:rsidR="005D1AC7" w:rsidRPr="000C3A4B" w:rsidRDefault="005D1AC7" w:rsidP="00971EA5">
      <w:pPr>
        <w:rPr>
          <w:rtl/>
        </w:rPr>
      </w:pPr>
      <w:r w:rsidRPr="000C3A4B">
        <w:rPr>
          <w:rtl/>
        </w:rPr>
        <w:t>وضعیت سفارش (در حال دوخت، آماده تحویل، تکمیل شده)</w:t>
      </w:r>
    </w:p>
    <w:p w:rsidR="005D1AC7" w:rsidRPr="000C3A4B" w:rsidRDefault="005D1AC7" w:rsidP="00971EA5">
      <w:pPr>
        <w:rPr>
          <w:rFonts w:cstheme="majorHAnsi"/>
          <w:rtl/>
        </w:rPr>
      </w:pPr>
      <w:r w:rsidRPr="00971EA5">
        <w:rPr>
          <w:rtl/>
        </w:rPr>
        <w:t xml:space="preserve">پس از تأیید کارفرما، محدوده ثبت </w:t>
      </w:r>
      <w:r w:rsidR="001559A5">
        <w:rPr>
          <w:rFonts w:hint="cs"/>
          <w:rtl/>
        </w:rPr>
        <w:t>گردید.</w:t>
      </w:r>
    </w:p>
    <w:p w:rsidR="005D1AC7" w:rsidRPr="000C3A4B" w:rsidRDefault="005D1AC7" w:rsidP="00D0745A">
      <w:pPr>
        <w:jc w:val="both"/>
        <w:rPr>
          <w:rtl/>
        </w:rPr>
      </w:pPr>
      <w:r w:rsidRPr="000C3A4B">
        <w:rPr>
          <w:rtl/>
        </w:rPr>
        <w:t xml:space="preserve"> </w:t>
      </w:r>
    </w:p>
    <w:p w:rsidR="005D1AC7" w:rsidRPr="000C3A4B" w:rsidRDefault="005D1AC7" w:rsidP="005D1AC7">
      <w:pPr>
        <w:rPr>
          <w:rFonts w:cstheme="majorHAnsi"/>
          <w:rtl/>
        </w:rPr>
      </w:pPr>
    </w:p>
    <w:p w:rsidR="005D1AC7" w:rsidRPr="00971EA5" w:rsidRDefault="005D1AC7" w:rsidP="00055963">
      <w:pPr>
        <w:pStyle w:val="Heading3"/>
      </w:pPr>
      <w:r w:rsidRPr="00971EA5">
        <w:rPr>
          <w:rtl/>
        </w:rPr>
        <w:t xml:space="preserve">مدیریت رسمی تغییرات </w:t>
      </w:r>
    </w:p>
    <w:p w:rsidR="005D1AC7" w:rsidRDefault="005D1AC7" w:rsidP="005D1AC7">
      <w:pPr>
        <w:rPr>
          <w:rFonts w:cstheme="majorHAnsi"/>
          <w:rtl/>
        </w:rPr>
      </w:pPr>
      <w:r w:rsidRPr="000C3A4B">
        <w:rPr>
          <w:rFonts w:cstheme="majorHAnsi"/>
          <w:rtl/>
        </w:rPr>
        <w:t>به دلیل اینکه کارفرما خود یک متخصص خیاطی است، احتمال بیان نیازهای جدید در طول پروژه زیاد است. بنابراین هر تغییر باید از مسیر رسمی زیر عبور کند:</w:t>
      </w:r>
    </w:p>
    <w:p w:rsidR="00D0745A" w:rsidRPr="000C3A4B" w:rsidRDefault="00D0745A" w:rsidP="005D1AC7">
      <w:pPr>
        <w:rPr>
          <w:rFonts w:cstheme="majorHAnsi"/>
          <w:rtl/>
        </w:rPr>
      </w:pPr>
    </w:p>
    <w:p w:rsidR="005D1AC7" w:rsidRPr="000C3A4B" w:rsidRDefault="005D1AC7" w:rsidP="005D1AC7">
      <w:pPr>
        <w:rPr>
          <w:rFonts w:cstheme="majorHAnsi"/>
          <w:rtl/>
        </w:rPr>
      </w:pPr>
      <w:r w:rsidRPr="000C3A4B">
        <w:rPr>
          <w:rFonts w:cstheme="majorHAnsi"/>
          <w:rtl/>
        </w:rPr>
        <w:lastRenderedPageBreak/>
        <w:t>ثبت درخواست تغییر</w:t>
      </w:r>
    </w:p>
    <w:p w:rsidR="005D1AC7" w:rsidRPr="000C3A4B" w:rsidRDefault="005D1AC7" w:rsidP="005D1AC7">
      <w:pPr>
        <w:rPr>
          <w:rFonts w:cstheme="majorHAnsi"/>
          <w:rtl/>
        </w:rPr>
      </w:pPr>
      <w:r w:rsidRPr="000C3A4B">
        <w:rPr>
          <w:rFonts w:cstheme="majorHAnsi"/>
          <w:rtl/>
        </w:rPr>
        <w:t>تحلیل تأثیر آن بر زمان‌بندی و هزینه</w:t>
      </w:r>
    </w:p>
    <w:p w:rsidR="005D1AC7" w:rsidRPr="000C3A4B" w:rsidRDefault="005D1AC7" w:rsidP="005D1AC7">
      <w:pPr>
        <w:rPr>
          <w:rFonts w:cstheme="majorHAnsi"/>
          <w:rtl/>
        </w:rPr>
      </w:pPr>
      <w:r w:rsidRPr="000C3A4B">
        <w:rPr>
          <w:rFonts w:cstheme="majorHAnsi"/>
          <w:rtl/>
        </w:rPr>
        <w:t>تصمیم‌گیری تیم پروژه</w:t>
      </w:r>
    </w:p>
    <w:p w:rsidR="005D1AC7" w:rsidRPr="000C3A4B" w:rsidRDefault="005D1AC7" w:rsidP="005D1AC7">
      <w:pPr>
        <w:rPr>
          <w:rFonts w:cstheme="majorHAnsi"/>
          <w:rtl/>
        </w:rPr>
      </w:pPr>
      <w:r w:rsidRPr="000C3A4B">
        <w:rPr>
          <w:rFonts w:cstheme="majorHAnsi"/>
          <w:rtl/>
        </w:rPr>
        <w:t>در صورت زیاد بودن تأثیر، انتقال به نسخه بعدی</w:t>
      </w:r>
      <w:r w:rsidR="001559A5">
        <w:rPr>
          <w:rFonts w:cstheme="majorHAnsi" w:hint="cs"/>
          <w:rtl/>
        </w:rPr>
        <w:t>(خارج از محدوده پروژه کلاسی)</w:t>
      </w:r>
      <w:r w:rsidRPr="000C3A4B">
        <w:rPr>
          <w:rFonts w:cstheme="majorHAnsi"/>
          <w:rtl/>
        </w:rPr>
        <w:t xml:space="preserve"> </w:t>
      </w:r>
    </w:p>
    <w:p w:rsidR="005D1AC7" w:rsidRPr="000C3A4B" w:rsidRDefault="005D1AC7" w:rsidP="005D1AC7">
      <w:pPr>
        <w:rPr>
          <w:rFonts w:cstheme="majorHAnsi"/>
          <w:rtl/>
        </w:rPr>
      </w:pPr>
      <w:r w:rsidRPr="000C3A4B">
        <w:rPr>
          <w:rFonts w:cstheme="majorHAnsi"/>
          <w:rtl/>
        </w:rPr>
        <w:t>هیچ نیازمندی جدید بدون طی مراحل رسمی وارد نسخه فعلی پروژه نمی‌شود.</w:t>
      </w:r>
    </w:p>
    <w:p w:rsidR="005D1AC7" w:rsidRPr="000C3A4B" w:rsidRDefault="005D1AC7" w:rsidP="005D1AC7">
      <w:pPr>
        <w:rPr>
          <w:rFonts w:cstheme="majorHAnsi"/>
          <w:rtl/>
        </w:rPr>
      </w:pPr>
    </w:p>
    <w:p w:rsidR="005D1AC7" w:rsidRPr="000C3A4B" w:rsidRDefault="005D1AC7" w:rsidP="001559A5">
      <w:pPr>
        <w:jc w:val="both"/>
        <w:rPr>
          <w:rFonts w:cstheme="majorHAnsi"/>
        </w:rPr>
      </w:pPr>
    </w:p>
    <w:p w:rsidR="005D1AC7" w:rsidRPr="000C3A4B" w:rsidRDefault="005D1AC7" w:rsidP="00055963">
      <w:pPr>
        <w:pStyle w:val="Heading3"/>
      </w:pPr>
      <w:r w:rsidRPr="000C3A4B">
        <w:rPr>
          <w:rtl/>
        </w:rPr>
        <w:t>مدیریت محدوده با استفاده از سبک</w:t>
      </w:r>
      <w:r w:rsidRPr="000C3A4B">
        <w:t xml:space="preserve"> backlog </w:t>
      </w:r>
    </w:p>
    <w:p w:rsidR="005D1AC7" w:rsidRPr="000C3A4B" w:rsidRDefault="005D1AC7" w:rsidP="005D1AC7">
      <w:pPr>
        <w:rPr>
          <w:rFonts w:cstheme="majorHAnsi"/>
          <w:rtl/>
        </w:rPr>
      </w:pPr>
      <w:r w:rsidRPr="000C3A4B">
        <w:rPr>
          <w:rFonts w:cstheme="majorHAnsi"/>
          <w:rtl/>
        </w:rPr>
        <w:t>اگرچه روش چابک کامل استفاده نمی‌شود، اما از بکلاگ</w:t>
      </w:r>
      <w:r w:rsidRPr="000C3A4B">
        <w:rPr>
          <w:rStyle w:val="Strong"/>
          <w:rFonts w:eastAsiaTheme="majorEastAsia" w:cstheme="majorHAnsi"/>
          <w:color w:val="000000"/>
          <w:rtl/>
        </w:rPr>
        <w:t xml:space="preserve"> </w:t>
      </w:r>
      <w:r w:rsidRPr="000C3A4B">
        <w:rPr>
          <w:rFonts w:eastAsiaTheme="majorEastAsia" w:cstheme="majorHAnsi"/>
          <w:rtl/>
        </w:rPr>
        <w:t>برای نگهداری ایده‌ها و تغییرات آینده </w:t>
      </w:r>
      <w:r w:rsidRPr="000C3A4B">
        <w:rPr>
          <w:rFonts w:cstheme="majorHAnsi"/>
          <w:rtl/>
        </w:rPr>
        <w:t>نگهداری می‌شود تا:</w:t>
      </w:r>
    </w:p>
    <w:p w:rsidR="005D1AC7" w:rsidRPr="000C3A4B" w:rsidRDefault="005D1AC7" w:rsidP="005D1AC7">
      <w:pPr>
        <w:rPr>
          <w:rFonts w:cstheme="majorHAnsi"/>
          <w:rtl/>
        </w:rPr>
      </w:pPr>
      <w:r w:rsidRPr="000C3A4B">
        <w:rPr>
          <w:rFonts w:cstheme="majorHAnsi"/>
          <w:rtl/>
        </w:rPr>
        <w:t>کارفرما بتواند ایده‌های جدیدش را ثبت کند</w:t>
      </w:r>
    </w:p>
    <w:p w:rsidR="005D1AC7" w:rsidRPr="000C3A4B" w:rsidRDefault="005D1AC7" w:rsidP="005D1AC7">
      <w:pPr>
        <w:spacing w:after="60" w:line="274" w:lineRule="auto"/>
        <w:rPr>
          <w:rFonts w:cstheme="majorHAnsi"/>
          <w:color w:val="000000" w:themeColor="text1"/>
          <w:sz w:val="21"/>
          <w:rtl/>
        </w:rPr>
      </w:pPr>
      <w:r w:rsidRPr="000C3A4B">
        <w:rPr>
          <w:rFonts w:cstheme="majorHAnsi"/>
          <w:rtl/>
        </w:rPr>
        <w:t>ولی این ایده‌ها وارد چرخه اصلی توسعه نشوند مگر پس از تأیید</w:t>
      </w:r>
      <w:r w:rsidR="001559A5">
        <w:rPr>
          <w:rFonts w:cstheme="majorHAnsi" w:hint="cs"/>
          <w:rtl/>
        </w:rPr>
        <w:t xml:space="preserve"> .(رد ایده ها برای پروژه کلاسی)</w:t>
      </w:r>
    </w:p>
    <w:p w:rsidR="005D1AC7" w:rsidRDefault="005D1AC7" w:rsidP="005D1AC7">
      <w:pPr>
        <w:pStyle w:val="Heading1"/>
        <w:bidi/>
        <w:rPr>
          <w:rFonts w:cstheme="majorHAnsi"/>
        </w:rPr>
      </w:pPr>
    </w:p>
    <w:p w:rsidR="00971EA5" w:rsidRPr="00971EA5" w:rsidRDefault="00971EA5" w:rsidP="00971EA5">
      <w:pPr>
        <w:bidi/>
      </w:pPr>
    </w:p>
    <w:p w:rsidR="005D1AC7" w:rsidRPr="000C3A4B" w:rsidRDefault="00971EA5" w:rsidP="00823536">
      <w:pPr>
        <w:pStyle w:val="Heading2"/>
      </w:pPr>
      <w:bookmarkStart w:id="32" w:name="_Toc230355824"/>
      <w:r>
        <w:t>T</w:t>
      </w:r>
      <w:r w:rsidR="005D1AC7" w:rsidRPr="000C3A4B">
        <w:t>ime management</w:t>
      </w:r>
      <w:bookmarkEnd w:id="32"/>
    </w:p>
    <w:p w:rsidR="005D1AC7" w:rsidRPr="000C3A4B" w:rsidRDefault="005D1AC7" w:rsidP="00A01E6C">
      <w:pPr>
        <w:pStyle w:val="Subtitle"/>
      </w:pPr>
      <w:r w:rsidRPr="000C3A4B">
        <w:rPr>
          <w:rtl/>
        </w:rPr>
        <w:t>مدیریت زمان</w:t>
      </w:r>
    </w:p>
    <w:p w:rsidR="005D1AC7" w:rsidRPr="000C3A4B" w:rsidRDefault="005D1AC7" w:rsidP="00971EA5">
      <w:pPr>
        <w:rPr>
          <w:rtl/>
        </w:rPr>
      </w:pPr>
    </w:p>
    <w:p w:rsidR="005D1AC7" w:rsidRDefault="005D1AC7" w:rsidP="00971EA5">
      <w:pPr>
        <w:rPr>
          <w:rtl/>
        </w:rPr>
      </w:pPr>
      <w:r w:rsidRPr="000C3A4B">
        <w:rPr>
          <w:rtl/>
        </w:rPr>
        <w:t>در این پروژه، با وجود استفاده از مدل آبشاری، از تکنیک</w:t>
      </w:r>
      <w:r w:rsidRPr="000C3A4B">
        <w:rPr>
          <w:rStyle w:val="apple-converted-space"/>
          <w:rFonts w:eastAsiaTheme="majorEastAsia" w:cstheme="majorHAnsi"/>
          <w:color w:val="000000"/>
          <w:rtl/>
        </w:rPr>
        <w:t> </w:t>
      </w:r>
      <w:r w:rsidRPr="000C3A4B">
        <w:rPr>
          <w:rStyle w:val="Strong"/>
          <w:rFonts w:eastAsiaTheme="majorEastAsia" w:cstheme="majorHAnsi"/>
          <w:color w:val="000000"/>
        </w:rPr>
        <w:t>Timeboxing</w:t>
      </w:r>
      <w:r w:rsidRPr="000C3A4B">
        <w:rPr>
          <w:rStyle w:val="apple-converted-space"/>
          <w:rFonts w:eastAsiaTheme="majorEastAsia" w:cstheme="majorHAnsi"/>
          <w:color w:val="000000"/>
          <w:rtl/>
        </w:rPr>
        <w:t> </w:t>
      </w:r>
      <w:r w:rsidRPr="000C3A4B">
        <w:rPr>
          <w:rtl/>
        </w:rPr>
        <w:t>برای کنترل زمان و جلوگیری از تأخیر استفاده می‌شود. این تکنیک باعث می‌شود که پروژه در محدودیت زمانی</w:t>
      </w:r>
      <w:r w:rsidR="001559A5">
        <w:rPr>
          <w:rFonts w:hint="cs"/>
          <w:rtl/>
        </w:rPr>
        <w:t xml:space="preserve"> حدود</w:t>
      </w:r>
      <w:r w:rsidRPr="000C3A4B">
        <w:rPr>
          <w:rtl/>
        </w:rPr>
        <w:t xml:space="preserve"> ۱۰ هفته‌ای باقی بماند و تیم روی مهم‌ترین ویژگی‌ها تمرکز کند.</w:t>
      </w:r>
    </w:p>
    <w:p w:rsidR="00971EA5" w:rsidRPr="000C3A4B" w:rsidRDefault="00971EA5" w:rsidP="001559A5">
      <w:pPr>
        <w:bidi/>
        <w:jc w:val="both"/>
      </w:pPr>
    </w:p>
    <w:p w:rsidR="005D1AC7" w:rsidRPr="00971EA5" w:rsidRDefault="005D1AC7" w:rsidP="00055963">
      <w:pPr>
        <w:pStyle w:val="Heading3"/>
        <w:rPr>
          <w:rtl/>
        </w:rPr>
      </w:pPr>
      <w:r w:rsidRPr="00971EA5">
        <w:rPr>
          <w:rStyle w:val="Strong"/>
          <w:bCs/>
          <w:i w:val="0"/>
          <w:color w:val="D092A7" w:themeColor="accent4"/>
          <w:rtl/>
        </w:rPr>
        <w:t xml:space="preserve">اصول </w:t>
      </w:r>
      <w:r w:rsidRPr="00971EA5">
        <w:rPr>
          <w:rStyle w:val="Strong"/>
          <w:bCs/>
          <w:i w:val="0"/>
          <w:color w:val="D092A7" w:themeColor="accent4"/>
        </w:rPr>
        <w:t>Timeboxing</w:t>
      </w:r>
      <w:r w:rsidRPr="00971EA5">
        <w:rPr>
          <w:rStyle w:val="Strong"/>
          <w:bCs/>
          <w:i w:val="0"/>
          <w:color w:val="D092A7" w:themeColor="accent4"/>
          <w:rtl/>
        </w:rPr>
        <w:t xml:space="preserve"> در این پروژه</w:t>
      </w:r>
    </w:p>
    <w:p w:rsidR="005D1AC7" w:rsidRPr="000C3A4B" w:rsidRDefault="005D1AC7" w:rsidP="005D1AC7">
      <w:pPr>
        <w:rPr>
          <w:rFonts w:cstheme="majorHAnsi"/>
          <w:b/>
          <w:sz w:val="20"/>
          <w:szCs w:val="20"/>
          <w:rtl/>
        </w:rPr>
      </w:pPr>
      <w:r w:rsidRPr="000C3A4B">
        <w:rPr>
          <w:rStyle w:val="Strong"/>
          <w:rFonts w:eastAsiaTheme="majorEastAsia" w:cstheme="majorHAnsi"/>
          <w:b/>
          <w:bCs w:val="0"/>
          <w:color w:val="000000"/>
          <w:sz w:val="20"/>
          <w:szCs w:val="20"/>
          <w:rtl/>
        </w:rPr>
        <w:t>تاریخ تحویل نسخه اول سیستم از ابتدا ثابت است</w:t>
      </w:r>
    </w:p>
    <w:p w:rsidR="005D1AC7" w:rsidRPr="000C3A4B" w:rsidRDefault="005D1AC7" w:rsidP="005D1AC7">
      <w:pPr>
        <w:rPr>
          <w:rFonts w:cstheme="majorHAnsi"/>
          <w:b/>
          <w:sz w:val="20"/>
          <w:szCs w:val="20"/>
          <w:rtl/>
        </w:rPr>
      </w:pPr>
      <w:r w:rsidRPr="000C3A4B">
        <w:rPr>
          <w:rFonts w:cstheme="majorHAnsi"/>
          <w:b/>
          <w:sz w:val="20"/>
          <w:szCs w:val="20"/>
          <w:rtl/>
        </w:rPr>
        <w:t>پروژه حداکثر باید در ۱۰ هفته تحویل شود پایان ترم.</w:t>
      </w:r>
    </w:p>
    <w:p w:rsidR="005D1AC7" w:rsidRPr="000C3A4B" w:rsidRDefault="005D1AC7" w:rsidP="005D1AC7">
      <w:pPr>
        <w:rPr>
          <w:rFonts w:cstheme="majorHAnsi"/>
          <w:b/>
          <w:sz w:val="20"/>
          <w:szCs w:val="20"/>
          <w:rtl/>
        </w:rPr>
      </w:pPr>
      <w:r w:rsidRPr="000C3A4B">
        <w:rPr>
          <w:rFonts w:cstheme="majorHAnsi"/>
          <w:b/>
          <w:sz w:val="20"/>
          <w:szCs w:val="20"/>
          <w:rtl/>
        </w:rPr>
        <w:t>این زمان هرگز تغییر نمی‌کند.</w:t>
      </w:r>
    </w:p>
    <w:p w:rsidR="005D1AC7" w:rsidRPr="000C3A4B" w:rsidRDefault="005D1AC7" w:rsidP="005D1AC7">
      <w:pPr>
        <w:rPr>
          <w:rFonts w:cstheme="majorHAnsi"/>
          <w:b/>
          <w:sz w:val="20"/>
          <w:szCs w:val="20"/>
          <w:rtl/>
        </w:rPr>
      </w:pPr>
      <w:r w:rsidRPr="000C3A4B">
        <w:rPr>
          <w:rStyle w:val="Strong"/>
          <w:rFonts w:eastAsiaTheme="majorEastAsia" w:cstheme="majorHAnsi"/>
          <w:b/>
          <w:bCs w:val="0"/>
          <w:color w:val="000000"/>
          <w:sz w:val="20"/>
          <w:szCs w:val="20"/>
          <w:rtl/>
        </w:rPr>
        <w:t>اگر کارها بیشتر از زمان باشند، ویژگی‌ها کم می‌شوند، نه زمان پروژه</w:t>
      </w:r>
    </w:p>
    <w:p w:rsidR="005D1AC7" w:rsidRPr="000C3A4B" w:rsidRDefault="005D1AC7" w:rsidP="005D1AC7">
      <w:pPr>
        <w:rPr>
          <w:rFonts w:cstheme="majorHAnsi"/>
          <w:b/>
          <w:sz w:val="20"/>
          <w:szCs w:val="20"/>
          <w:rtl/>
        </w:rPr>
      </w:pPr>
      <w:r w:rsidRPr="000C3A4B">
        <w:rPr>
          <w:rStyle w:val="Strong"/>
          <w:rFonts w:eastAsiaTheme="majorEastAsia" w:cstheme="majorHAnsi"/>
          <w:b/>
          <w:bCs w:val="0"/>
          <w:color w:val="000000"/>
          <w:sz w:val="20"/>
          <w:szCs w:val="20"/>
          <w:rtl/>
        </w:rPr>
        <w:t xml:space="preserve">تمرکز روی </w:t>
      </w:r>
      <w:r w:rsidR="00D0745A">
        <w:rPr>
          <w:rStyle w:val="Strong"/>
          <w:rFonts w:eastAsiaTheme="majorEastAsia" w:cstheme="majorHAnsi" w:hint="cs"/>
          <w:b/>
          <w:bCs w:val="0"/>
          <w:color w:val="000000"/>
          <w:sz w:val="20"/>
          <w:szCs w:val="20"/>
          <w:rtl/>
        </w:rPr>
        <w:t xml:space="preserve"> </w:t>
      </w:r>
      <w:r w:rsidRPr="000C3A4B">
        <w:rPr>
          <w:rStyle w:val="Strong"/>
          <w:rFonts w:eastAsiaTheme="majorEastAsia" w:cstheme="majorHAnsi"/>
          <w:b/>
          <w:bCs w:val="0"/>
          <w:color w:val="000000"/>
          <w:sz w:val="20"/>
          <w:szCs w:val="20"/>
          <w:rtl/>
        </w:rPr>
        <w:t>مهم‌ترین بخش‌ها</w:t>
      </w:r>
      <w:r w:rsidR="00971EA5">
        <w:rPr>
          <w:rStyle w:val="Strong"/>
          <w:rFonts w:eastAsiaTheme="majorEastAsia" w:cstheme="majorHAnsi" w:hint="cs"/>
          <w:b/>
          <w:bCs w:val="0"/>
          <w:color w:val="000000"/>
          <w:sz w:val="20"/>
          <w:szCs w:val="20"/>
          <w:rtl/>
        </w:rPr>
        <w:t>:</w:t>
      </w:r>
    </w:p>
    <w:p w:rsidR="00D0745A" w:rsidRDefault="005D1AC7" w:rsidP="00971EA5">
      <w:pPr>
        <w:rPr>
          <w:rFonts w:cstheme="majorHAnsi"/>
          <w:b/>
          <w:sz w:val="20"/>
          <w:szCs w:val="20"/>
          <w:rtl/>
        </w:rPr>
      </w:pPr>
      <w:r w:rsidRPr="000C3A4B">
        <w:rPr>
          <w:rFonts w:cstheme="majorHAnsi"/>
          <w:b/>
          <w:sz w:val="20"/>
          <w:szCs w:val="20"/>
          <w:rtl/>
        </w:rPr>
        <w:t>ثبت</w:t>
      </w:r>
      <w:r w:rsidR="00D0745A">
        <w:rPr>
          <w:rFonts w:cstheme="majorHAnsi" w:hint="cs"/>
          <w:b/>
          <w:sz w:val="20"/>
          <w:szCs w:val="20"/>
          <w:rtl/>
        </w:rPr>
        <w:t xml:space="preserve"> نام و ورود ، ثبت</w:t>
      </w:r>
      <w:r w:rsidRPr="000C3A4B">
        <w:rPr>
          <w:rFonts w:cstheme="majorHAnsi"/>
          <w:b/>
          <w:sz w:val="20"/>
          <w:szCs w:val="20"/>
          <w:rtl/>
        </w:rPr>
        <w:t xml:space="preserve"> سفارش</w:t>
      </w:r>
      <w:r w:rsidR="00971EA5">
        <w:rPr>
          <w:rFonts w:cstheme="majorHAnsi" w:hint="cs"/>
          <w:b/>
          <w:sz w:val="20"/>
          <w:szCs w:val="20"/>
          <w:rtl/>
        </w:rPr>
        <w:t xml:space="preserve"> ، </w:t>
      </w:r>
      <w:r w:rsidR="00971EA5" w:rsidRPr="000C3A4B">
        <w:rPr>
          <w:rFonts w:cstheme="majorHAnsi"/>
          <w:b/>
          <w:sz w:val="20"/>
          <w:szCs w:val="20"/>
          <w:rtl/>
        </w:rPr>
        <w:t>محاسبه قیمت</w:t>
      </w:r>
      <w:r w:rsidR="00971EA5">
        <w:rPr>
          <w:rFonts w:cstheme="majorHAnsi" w:hint="cs"/>
          <w:b/>
          <w:sz w:val="20"/>
          <w:szCs w:val="20"/>
          <w:rtl/>
        </w:rPr>
        <w:t xml:space="preserve"> ، </w:t>
      </w:r>
      <w:r w:rsidR="00971EA5" w:rsidRPr="000C3A4B">
        <w:rPr>
          <w:rFonts w:cstheme="majorHAnsi"/>
          <w:b/>
          <w:sz w:val="20"/>
          <w:szCs w:val="20"/>
          <w:rtl/>
        </w:rPr>
        <w:t>وضعیت سفارش</w:t>
      </w:r>
      <w:r w:rsidR="00971EA5">
        <w:rPr>
          <w:rFonts w:cstheme="majorHAnsi" w:hint="cs"/>
          <w:b/>
          <w:sz w:val="20"/>
          <w:szCs w:val="20"/>
          <w:rtl/>
        </w:rPr>
        <w:t xml:space="preserve"> و </w:t>
      </w:r>
      <w:r w:rsidR="00971EA5" w:rsidRPr="000C3A4B">
        <w:rPr>
          <w:rFonts w:cstheme="majorHAnsi"/>
          <w:b/>
          <w:sz w:val="20"/>
          <w:szCs w:val="20"/>
          <w:rtl/>
        </w:rPr>
        <w:t>مدیریت سفارش برای خیاط</w:t>
      </w:r>
      <w:r w:rsidR="00971EA5">
        <w:rPr>
          <w:rFonts w:cstheme="majorHAnsi" w:hint="cs"/>
          <w:b/>
          <w:sz w:val="20"/>
          <w:szCs w:val="20"/>
          <w:rtl/>
        </w:rPr>
        <w:t xml:space="preserve"> </w:t>
      </w:r>
    </w:p>
    <w:p w:rsidR="00D0745A" w:rsidRDefault="00971EA5" w:rsidP="00D0745A">
      <w:pPr>
        <w:rPr>
          <w:rFonts w:cstheme="majorHAnsi"/>
          <w:b/>
          <w:sz w:val="20"/>
          <w:szCs w:val="20"/>
          <w:rtl/>
        </w:rPr>
      </w:pPr>
      <w:r>
        <w:rPr>
          <w:rFonts w:cstheme="majorHAnsi" w:hint="cs"/>
          <w:b/>
          <w:sz w:val="20"/>
          <w:szCs w:val="20"/>
          <w:rtl/>
        </w:rPr>
        <w:t xml:space="preserve"> </w:t>
      </w:r>
      <w:r w:rsidRPr="000C3A4B">
        <w:rPr>
          <w:rStyle w:val="Strong"/>
          <w:rFonts w:eastAsiaTheme="majorEastAsia" w:cstheme="majorHAnsi"/>
          <w:b/>
          <w:bCs w:val="0"/>
          <w:color w:val="000000"/>
          <w:sz w:val="20"/>
          <w:szCs w:val="20"/>
          <w:rtl/>
        </w:rPr>
        <w:t>موارد کم‌اولویت  نگهداری میشون</w:t>
      </w:r>
      <w:r w:rsidR="00D0745A">
        <w:rPr>
          <w:rStyle w:val="Strong"/>
          <w:rFonts w:eastAsiaTheme="majorEastAsia" w:cstheme="majorHAnsi" w:hint="cs"/>
          <w:b/>
          <w:bCs w:val="0"/>
          <w:color w:val="000000"/>
          <w:sz w:val="20"/>
          <w:szCs w:val="20"/>
          <w:rtl/>
        </w:rPr>
        <w:t>د:</w:t>
      </w:r>
    </w:p>
    <w:p w:rsidR="005D1AC7" w:rsidRPr="000C3A4B" w:rsidRDefault="005D1AC7" w:rsidP="00D0745A">
      <w:pPr>
        <w:rPr>
          <w:rFonts w:cstheme="majorHAnsi"/>
          <w:b/>
          <w:sz w:val="20"/>
          <w:szCs w:val="20"/>
          <w:rtl/>
        </w:rPr>
      </w:pPr>
      <w:r w:rsidRPr="000C3A4B">
        <w:rPr>
          <w:rFonts w:cstheme="majorHAnsi"/>
          <w:b/>
          <w:sz w:val="20"/>
          <w:szCs w:val="20"/>
          <w:rtl/>
        </w:rPr>
        <w:t>مدل‌های سه‌بعدی، سیستم نظرات مشتریان</w:t>
      </w:r>
      <w:r w:rsidR="00D0745A">
        <w:rPr>
          <w:rFonts w:cstheme="majorHAnsi" w:hint="cs"/>
          <w:b/>
          <w:sz w:val="20"/>
          <w:szCs w:val="20"/>
          <w:rtl/>
        </w:rPr>
        <w:t xml:space="preserve"> ، پنل حسابدار و ... </w:t>
      </w:r>
      <w:r w:rsidRPr="000C3A4B">
        <w:rPr>
          <w:rFonts w:cstheme="majorHAnsi"/>
          <w:b/>
          <w:sz w:val="20"/>
          <w:szCs w:val="20"/>
          <w:rtl/>
        </w:rPr>
        <w:t xml:space="preserve"> در نسخه‌های بعدی بررسی می‌شوند.</w:t>
      </w:r>
    </w:p>
    <w:p w:rsidR="005D1AC7" w:rsidRDefault="005D1AC7" w:rsidP="00971EA5">
      <w:pPr>
        <w:rPr>
          <w:rStyle w:val="Strong"/>
          <w:rFonts w:eastAsiaTheme="majorEastAsia" w:cstheme="majorHAnsi"/>
          <w:b/>
          <w:bCs w:val="0"/>
          <w:color w:val="000000"/>
          <w:sz w:val="20"/>
          <w:szCs w:val="20"/>
          <w:rtl/>
        </w:rPr>
      </w:pPr>
      <w:r w:rsidRPr="000C3A4B">
        <w:rPr>
          <w:rStyle w:val="Strong"/>
          <w:rFonts w:eastAsiaTheme="majorEastAsia" w:cstheme="majorHAnsi"/>
          <w:b/>
          <w:bCs w:val="0"/>
          <w:color w:val="000000"/>
          <w:sz w:val="20"/>
          <w:szCs w:val="20"/>
          <w:rtl/>
        </w:rPr>
        <w:t>کیفیت هرگز قربانی نمی‌شود</w:t>
      </w:r>
    </w:p>
    <w:p w:rsidR="005D1AC7" w:rsidRPr="000C3A4B" w:rsidRDefault="005D1AC7" w:rsidP="005D1AC7">
      <w:pPr>
        <w:pStyle w:val="Heading1"/>
        <w:bidi/>
        <w:rPr>
          <w:rFonts w:cstheme="majorHAnsi"/>
          <w:rtl/>
        </w:rPr>
      </w:pPr>
    </w:p>
    <w:p w:rsidR="005D1AC7" w:rsidRPr="000C3A4B" w:rsidRDefault="005D1AC7" w:rsidP="00823536">
      <w:pPr>
        <w:pStyle w:val="Heading2"/>
      </w:pPr>
      <w:bookmarkStart w:id="33" w:name="_Toc230355825"/>
      <w:r w:rsidRPr="000C3A4B">
        <w:t>risk management</w:t>
      </w:r>
      <w:bookmarkEnd w:id="33"/>
    </w:p>
    <w:p w:rsidR="005D1AC7" w:rsidRPr="000C3A4B" w:rsidRDefault="005D1AC7" w:rsidP="00A01E6C">
      <w:pPr>
        <w:pStyle w:val="Subtitle"/>
      </w:pPr>
      <w:r w:rsidRPr="000C3A4B">
        <w:rPr>
          <w:rtl/>
        </w:rPr>
        <w:t>مدیریت خطر ها</w:t>
      </w:r>
    </w:p>
    <w:p w:rsidR="005D1AC7" w:rsidRPr="000C3A4B" w:rsidRDefault="005D1AC7" w:rsidP="005D1AC7">
      <w:pPr>
        <w:rPr>
          <w:rFonts w:cstheme="majorHAnsi"/>
          <w:rtl/>
        </w:rPr>
      </w:pPr>
    </w:p>
    <w:p w:rsidR="005D1AC7" w:rsidRPr="000C3A4B" w:rsidRDefault="005D1AC7" w:rsidP="00971EA5">
      <w:r w:rsidRPr="000C3A4B">
        <w:rPr>
          <w:rtl/>
        </w:rPr>
        <w:t>مدیریت ریسک فرایند شناسایی، ارزیابی و کنترل ریسک‌هایی است که ممکن است بر زمان، هزینه، کیفیت یا محدوده پروژه تأثیر بگذارند. در پروژه‌های دانشجویی و تیم‌های مبتدی، ریسک‌ها معمولاً ناشی از مواردی مانند کمبود تجربه فنی، تخمین‌های بیش از حد خوش‌بینانه، تغییرات کارفرما و مشکلات طراحی سیستم هستند</w:t>
      </w:r>
    </w:p>
    <w:p w:rsidR="005D1AC7" w:rsidRPr="000C3A4B" w:rsidRDefault="005D1AC7" w:rsidP="00971EA5">
      <w:pPr>
        <w:jc w:val="both"/>
        <w:rPr>
          <w:rFonts w:cstheme="majorHAnsi"/>
        </w:rPr>
      </w:pPr>
    </w:p>
    <w:tbl>
      <w:tblPr>
        <w:tblStyle w:val="TableGridLight"/>
        <w:tblpPr w:leftFromText="180" w:rightFromText="180" w:vertAnchor="text" w:horzAnchor="margin" w:tblpY="-27"/>
        <w:tblW w:w="0" w:type="auto"/>
        <w:tblLook w:val="04A0" w:firstRow="1" w:lastRow="0" w:firstColumn="1" w:lastColumn="0" w:noHBand="0" w:noVBand="1"/>
      </w:tblPr>
      <w:tblGrid>
        <w:gridCol w:w="4584"/>
        <w:gridCol w:w="4584"/>
      </w:tblGrid>
      <w:tr w:rsidR="00605082" w:rsidRPr="000C3A4B" w:rsidTr="00605082">
        <w:trPr>
          <w:trHeight w:val="543"/>
        </w:trPr>
        <w:tc>
          <w:tcPr>
            <w:tcW w:w="4584" w:type="dxa"/>
            <w:tcBorders>
              <w:right w:val="nil"/>
            </w:tcBorders>
            <w:shd w:val="clear" w:color="auto" w:fill="ECD3DB" w:themeFill="accent4" w:themeFillTint="66"/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584" w:type="dxa"/>
            <w:tcBorders>
              <w:left w:val="nil"/>
            </w:tcBorders>
            <w:shd w:val="clear" w:color="auto" w:fill="ECD3DB" w:themeFill="accent4" w:themeFillTint="66"/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 xml:space="preserve"> Risk assesment    </w:t>
            </w:r>
          </w:p>
        </w:tc>
      </w:tr>
      <w:tr w:rsidR="00605082" w:rsidRPr="000C3A4B" w:rsidTr="00605082">
        <w:trPr>
          <w:trHeight w:val="543"/>
        </w:trPr>
        <w:tc>
          <w:tcPr>
            <w:tcW w:w="4584" w:type="dxa"/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Risk 1:</w:t>
            </w:r>
          </w:p>
        </w:tc>
        <w:tc>
          <w:tcPr>
            <w:tcW w:w="4584" w:type="dxa"/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کمبود تجربه فنی تیم در پیاده‌سازی</w:t>
            </w:r>
            <w:r w:rsidRPr="000C3A4B">
              <w:rPr>
                <w:rFonts w:asciiTheme="majorHAnsi" w:hAnsiTheme="majorHAnsi" w:cstheme="majorHAnsi"/>
              </w:rPr>
              <w:t xml:space="preserve"> Backend </w:t>
            </w:r>
            <w:r w:rsidRPr="000C3A4B">
              <w:rPr>
                <w:rFonts w:asciiTheme="majorHAnsi" w:hAnsiTheme="majorHAnsi" w:cstheme="majorHAnsi"/>
                <w:rtl/>
              </w:rPr>
              <w:t>و</w:t>
            </w:r>
            <w:r w:rsidRPr="000C3A4B">
              <w:rPr>
                <w:rFonts w:asciiTheme="majorHAnsi" w:hAnsiTheme="majorHAnsi" w:cstheme="majorHAnsi"/>
              </w:rPr>
              <w:t xml:space="preserve"> Database</w:t>
            </w:r>
          </w:p>
        </w:tc>
      </w:tr>
      <w:tr w:rsidR="00605082" w:rsidRPr="000C3A4B" w:rsidTr="00605082">
        <w:trPr>
          <w:trHeight w:val="395"/>
        </w:trPr>
        <w:tc>
          <w:tcPr>
            <w:tcW w:w="4584" w:type="dxa"/>
          </w:tcPr>
          <w:p w:rsidR="00605082" w:rsidRPr="00605082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605082">
              <w:rPr>
                <w:rFonts w:asciiTheme="majorHAnsi" w:hAnsiTheme="majorHAnsi" w:cstheme="majorHAnsi"/>
              </w:rPr>
              <w:t>Likelihood of risk:</w:t>
            </w:r>
            <w:r w:rsidRPr="00605082">
              <w:rPr>
                <w:rStyle w:val="apple-converted-space"/>
                <w:rFonts w:asciiTheme="majorHAnsi" w:hAnsiTheme="majorHAnsi" w:cstheme="majorHAnsi"/>
              </w:rPr>
              <w:t> </w:t>
            </w:r>
          </w:p>
          <w:p w:rsidR="00605082" w:rsidRPr="00605082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584" w:type="dxa"/>
          </w:tcPr>
          <w:p w:rsidR="00605082" w:rsidRPr="00605082" w:rsidRDefault="00605082" w:rsidP="00605082">
            <w:pPr>
              <w:pStyle w:val="normala"/>
              <w:rPr>
                <w:sz w:val="18"/>
                <w:szCs w:val="18"/>
              </w:rPr>
            </w:pPr>
            <w:r w:rsidRPr="00605082">
              <w:rPr>
                <w:sz w:val="18"/>
                <w:szCs w:val="18"/>
              </w:rPr>
              <w:t>High</w:t>
            </w:r>
          </w:p>
        </w:tc>
      </w:tr>
      <w:tr w:rsidR="00605082" w:rsidRPr="000C3A4B" w:rsidTr="00605082">
        <w:trPr>
          <w:trHeight w:val="415"/>
        </w:trPr>
        <w:tc>
          <w:tcPr>
            <w:tcW w:w="4584" w:type="dxa"/>
            <w:tcBorders>
              <w:bottom w:val="single" w:sz="4" w:space="0" w:color="BFBFBF" w:themeColor="background1" w:themeShade="BF"/>
            </w:tcBorders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Potential impact on the project:</w:t>
            </w:r>
            <w:r w:rsidRPr="000C3A4B">
              <w:rPr>
                <w:rStyle w:val="apple-converted-space"/>
                <w:rFonts w:asciiTheme="majorHAnsi" w:hAnsiTheme="majorHAnsi" w:cstheme="majorHAnsi"/>
              </w:rPr>
              <w:t> </w:t>
            </w:r>
          </w:p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584" w:type="dxa"/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افزایش  زمان پیاده‌سازی و احتمال تأخیر در تکمیل نسخه اول سیستم</w:t>
            </w:r>
            <w:r w:rsidRPr="000C3A4B">
              <w:rPr>
                <w:rFonts w:asciiTheme="majorHAnsi" w:hAnsiTheme="majorHAnsi" w:cstheme="majorHAnsi"/>
              </w:rPr>
              <w:t>.</w:t>
            </w:r>
          </w:p>
        </w:tc>
      </w:tr>
      <w:tr w:rsidR="00605082" w:rsidRPr="000C3A4B" w:rsidTr="00605082">
        <w:trPr>
          <w:trHeight w:val="1008"/>
        </w:trPr>
        <w:tc>
          <w:tcPr>
            <w:tcW w:w="4584" w:type="dxa"/>
            <w:tcBorders>
              <w:right w:val="nil"/>
            </w:tcBorders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Ways to address this risk:</w:t>
            </w:r>
          </w:p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584" w:type="dxa"/>
            <w:tcBorders>
              <w:left w:val="nil"/>
            </w:tcBorders>
          </w:tcPr>
          <w:p w:rsidR="00605082" w:rsidRPr="000C3A4B" w:rsidRDefault="00605082" w:rsidP="00605082">
            <w:pPr>
              <w:pStyle w:val="NoSpacing"/>
              <w:bidi/>
              <w:jc w:val="both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برگزاری یک دوره آموزش کوتاه برای</w:t>
            </w:r>
            <w:r w:rsidRPr="000C3A4B">
              <w:rPr>
                <w:rFonts w:asciiTheme="majorHAnsi" w:hAnsiTheme="majorHAnsi" w:cstheme="majorHAnsi"/>
              </w:rPr>
              <w:t xml:space="preserve"> SQL</w:t>
            </w:r>
            <w:r w:rsidRPr="000C3A4B">
              <w:rPr>
                <w:rFonts w:asciiTheme="majorHAnsi" w:hAnsiTheme="majorHAnsi" w:cstheme="majorHAnsi"/>
                <w:rtl/>
              </w:rPr>
              <w:t>، طراحی جداول و</w:t>
            </w:r>
            <w:r w:rsidRPr="000C3A4B">
              <w:rPr>
                <w:rFonts w:asciiTheme="majorHAnsi" w:hAnsiTheme="majorHAnsi" w:cstheme="majorHAnsi"/>
              </w:rPr>
              <w:t xml:space="preserve"> REST API</w:t>
            </w:r>
          </w:p>
          <w:p w:rsidR="00605082" w:rsidRPr="000C3A4B" w:rsidRDefault="00605082" w:rsidP="00605082">
            <w:pPr>
              <w:pStyle w:val="NoSpacing"/>
              <w:bidi/>
              <w:jc w:val="both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تولید یک نمونه اولیه</w:t>
            </w:r>
            <w:r w:rsidRPr="000C3A4B">
              <w:rPr>
                <w:rFonts w:asciiTheme="majorHAnsi" w:hAnsiTheme="majorHAnsi" w:cstheme="majorHAnsi"/>
              </w:rPr>
              <w:t xml:space="preserve"> Backend </w:t>
            </w:r>
            <w:r w:rsidRPr="000C3A4B">
              <w:rPr>
                <w:rFonts w:asciiTheme="majorHAnsi" w:hAnsiTheme="majorHAnsi" w:cstheme="majorHAnsi"/>
                <w:rtl/>
              </w:rPr>
              <w:t>کوچک در هفته اول</w:t>
            </w:r>
          </w:p>
          <w:p w:rsidR="00605082" w:rsidRPr="000C3A4B" w:rsidRDefault="00605082" w:rsidP="00605082">
            <w:pPr>
              <w:pStyle w:val="NoSpacing"/>
              <w:bidi/>
              <w:jc w:val="both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استفاده از یک مشاور یا فرد آشنا به</w:t>
            </w:r>
            <w:r w:rsidRPr="000C3A4B">
              <w:rPr>
                <w:rFonts w:asciiTheme="majorHAnsi" w:hAnsiTheme="majorHAnsi" w:cstheme="majorHAnsi"/>
              </w:rPr>
              <w:t xml:space="preserve"> Backend </w:t>
            </w:r>
            <w:r w:rsidRPr="000C3A4B">
              <w:rPr>
                <w:rFonts w:asciiTheme="majorHAnsi" w:hAnsiTheme="majorHAnsi" w:cstheme="majorHAnsi"/>
                <w:rtl/>
              </w:rPr>
              <w:t>حداقل در فازهای اولیه</w:t>
            </w:r>
          </w:p>
          <w:p w:rsidR="00605082" w:rsidRPr="000C3A4B" w:rsidRDefault="00605082" w:rsidP="00605082">
            <w:pPr>
              <w:pStyle w:val="NoSpacing"/>
              <w:bidi/>
              <w:jc w:val="both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ساده‌سازی دامنه پیاده‌سازی در صورت مشاهده تأخیر</w:t>
            </w:r>
            <w:r w:rsidRPr="000C3A4B">
              <w:rPr>
                <w:rFonts w:asciiTheme="majorHAnsi" w:hAnsiTheme="majorHAnsi" w:cstheme="majorHAnsi"/>
              </w:rPr>
              <w:t xml:space="preserve"> (Timeboxing)</w:t>
            </w:r>
          </w:p>
        </w:tc>
      </w:tr>
    </w:tbl>
    <w:p w:rsidR="005D1AC7" w:rsidRPr="000C3A4B" w:rsidRDefault="005D1AC7" w:rsidP="005D1AC7">
      <w:pPr>
        <w:rPr>
          <w:rFonts w:cstheme="majorHAnsi"/>
          <w:rtl/>
        </w:rPr>
      </w:pPr>
    </w:p>
    <w:tbl>
      <w:tblPr>
        <w:tblStyle w:val="TableGridLight"/>
        <w:tblpPr w:leftFromText="180" w:rightFromText="180" w:vertAnchor="text" w:horzAnchor="margin" w:tblpY="187"/>
        <w:tblW w:w="0" w:type="auto"/>
        <w:tblLook w:val="04A0" w:firstRow="1" w:lastRow="0" w:firstColumn="1" w:lastColumn="0" w:noHBand="0" w:noVBand="1"/>
      </w:tblPr>
      <w:tblGrid>
        <w:gridCol w:w="4635"/>
        <w:gridCol w:w="4573"/>
      </w:tblGrid>
      <w:tr w:rsidR="00605082" w:rsidRPr="000C3A4B" w:rsidTr="00605082">
        <w:trPr>
          <w:trHeight w:val="557"/>
        </w:trPr>
        <w:tc>
          <w:tcPr>
            <w:tcW w:w="4635" w:type="dxa"/>
            <w:tcBorders>
              <w:right w:val="nil"/>
            </w:tcBorders>
            <w:shd w:val="clear" w:color="auto" w:fill="ECD3DB" w:themeFill="accent4" w:themeFillTint="66"/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573" w:type="dxa"/>
            <w:tcBorders>
              <w:left w:val="nil"/>
            </w:tcBorders>
            <w:shd w:val="clear" w:color="auto" w:fill="ECD3DB" w:themeFill="accent4" w:themeFillTint="66"/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 xml:space="preserve"> Risk assesment    </w:t>
            </w:r>
          </w:p>
        </w:tc>
      </w:tr>
      <w:tr w:rsidR="00605082" w:rsidRPr="000C3A4B" w:rsidTr="00605082">
        <w:trPr>
          <w:trHeight w:val="557"/>
        </w:trPr>
        <w:tc>
          <w:tcPr>
            <w:tcW w:w="4635" w:type="dxa"/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Risk 2:</w:t>
            </w:r>
          </w:p>
        </w:tc>
        <w:tc>
          <w:tcPr>
            <w:tcW w:w="4573" w:type="dxa"/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Scope creep</w:t>
            </w:r>
          </w:p>
        </w:tc>
      </w:tr>
      <w:tr w:rsidR="00605082" w:rsidRPr="000C3A4B" w:rsidTr="00605082">
        <w:trPr>
          <w:trHeight w:val="406"/>
        </w:trPr>
        <w:tc>
          <w:tcPr>
            <w:tcW w:w="4635" w:type="dxa"/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Likelihood of risk:</w:t>
            </w:r>
            <w:r w:rsidRPr="000C3A4B">
              <w:rPr>
                <w:rStyle w:val="apple-converted-space"/>
                <w:rFonts w:asciiTheme="majorHAnsi" w:hAnsiTheme="majorHAnsi" w:cstheme="majorHAnsi"/>
              </w:rPr>
              <w:t> </w:t>
            </w:r>
          </w:p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573" w:type="dxa"/>
          </w:tcPr>
          <w:p w:rsidR="00605082" w:rsidRPr="00605082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605082">
              <w:rPr>
                <w:rFonts w:asciiTheme="majorHAnsi" w:hAnsiTheme="majorHAnsi" w:cstheme="majorHAnsi"/>
                <w:color w:val="000000"/>
              </w:rPr>
              <w:t>Medium to High</w:t>
            </w:r>
          </w:p>
        </w:tc>
      </w:tr>
      <w:tr w:rsidR="00605082" w:rsidRPr="000C3A4B" w:rsidTr="00605082">
        <w:trPr>
          <w:trHeight w:val="639"/>
        </w:trPr>
        <w:tc>
          <w:tcPr>
            <w:tcW w:w="4635" w:type="dxa"/>
            <w:tcBorders>
              <w:bottom w:val="single" w:sz="4" w:space="0" w:color="BFBFBF" w:themeColor="background1" w:themeShade="BF"/>
            </w:tcBorders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Potential impact on the project:</w:t>
            </w:r>
            <w:r w:rsidRPr="000C3A4B">
              <w:rPr>
                <w:rStyle w:val="apple-converted-space"/>
                <w:rFonts w:asciiTheme="majorHAnsi" w:hAnsiTheme="majorHAnsi" w:cstheme="majorHAnsi"/>
              </w:rPr>
              <w:t> </w:t>
            </w:r>
          </w:p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573" w:type="dxa"/>
          </w:tcPr>
          <w:p w:rsidR="00605082" w:rsidRPr="00605082" w:rsidRDefault="00605082" w:rsidP="00605082">
            <w:pPr>
              <w:pStyle w:val="NoSpacing"/>
              <w:bidi/>
              <w:rPr>
                <w:rFonts w:asciiTheme="majorHAnsi" w:hAnsiTheme="majorHAnsi" w:cstheme="majorHAnsi"/>
              </w:rPr>
            </w:pPr>
            <w:r w:rsidRPr="00605082">
              <w:rPr>
                <w:rFonts w:asciiTheme="majorHAnsi" w:hAnsiTheme="majorHAnsi" w:cstheme="majorHAnsi"/>
                <w:color w:val="000000"/>
                <w:rtl/>
              </w:rPr>
              <w:t>تغییرات ناگهانی باعث تأخیر ۲ تا ۳ هفته‌ای در پروژه و افزایش</w:t>
            </w:r>
            <w:r w:rsidRPr="00605082">
              <w:rPr>
                <w:rFonts w:asciiTheme="majorHAnsi" w:hAnsiTheme="majorHAnsi" w:cstheme="majorHAnsi"/>
                <w:color w:val="000000"/>
              </w:rPr>
              <w:t xml:space="preserve"> Effort </w:t>
            </w:r>
            <w:r w:rsidRPr="00605082">
              <w:rPr>
                <w:rFonts w:asciiTheme="majorHAnsi" w:hAnsiTheme="majorHAnsi" w:cstheme="majorHAnsi"/>
                <w:color w:val="000000"/>
                <w:rtl/>
              </w:rPr>
              <w:t>بیش از ۲۰ درصد خواهد شد</w:t>
            </w:r>
          </w:p>
        </w:tc>
      </w:tr>
      <w:tr w:rsidR="00605082" w:rsidRPr="000C3A4B" w:rsidTr="00605082">
        <w:trPr>
          <w:trHeight w:val="864"/>
        </w:trPr>
        <w:tc>
          <w:tcPr>
            <w:tcW w:w="4635" w:type="dxa"/>
            <w:tcBorders>
              <w:right w:val="nil"/>
            </w:tcBorders>
          </w:tcPr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Ways to address this risk:</w:t>
            </w:r>
          </w:p>
          <w:p w:rsidR="00605082" w:rsidRPr="000C3A4B" w:rsidRDefault="00605082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573" w:type="dxa"/>
            <w:tcBorders>
              <w:left w:val="nil"/>
            </w:tcBorders>
          </w:tcPr>
          <w:p w:rsidR="00605082" w:rsidRPr="000C3A4B" w:rsidRDefault="00605082" w:rsidP="00605082">
            <w:pPr>
              <w:pStyle w:val="NoSpacing"/>
              <w:bidi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استفاده از</w:t>
            </w:r>
            <w:r w:rsidRPr="000C3A4B">
              <w:rPr>
                <w:rStyle w:val="apple-converted-space"/>
                <w:rFonts w:asciiTheme="majorHAnsi" w:hAnsiTheme="majorHAnsi" w:cstheme="majorHAnsi"/>
                <w:rtl/>
              </w:rPr>
              <w:t> </w:t>
            </w:r>
            <w:r w:rsidRPr="000C3A4B">
              <w:rPr>
                <w:rStyle w:val="Strong"/>
                <w:rFonts w:asciiTheme="majorHAnsi" w:hAnsiTheme="majorHAnsi" w:cstheme="majorHAnsi"/>
                <w:bCs w:val="0"/>
                <w:i w:val="0"/>
                <w:color w:val="auto"/>
                <w:rtl/>
              </w:rPr>
              <w:t>فرایند رسمی مدیریت تغییرات</w:t>
            </w:r>
            <w:r w:rsidRPr="000C3A4B">
              <w:rPr>
                <w:rStyle w:val="Strong"/>
                <w:rFonts w:asciiTheme="majorHAnsi" w:hAnsiTheme="majorHAnsi" w:cstheme="majorHAnsi"/>
                <w:bCs w:val="0"/>
                <w:i w:val="0"/>
                <w:color w:val="auto"/>
              </w:rPr>
              <w:t xml:space="preserve"> (Change Request)</w:t>
            </w:r>
          </w:p>
          <w:p w:rsidR="00605082" w:rsidRPr="000C3A4B" w:rsidRDefault="00605082" w:rsidP="00605082">
            <w:pPr>
              <w:pStyle w:val="NoSpacing"/>
              <w:bidi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اعمال</w:t>
            </w:r>
            <w:r w:rsidRPr="000C3A4B">
              <w:rPr>
                <w:rStyle w:val="apple-converted-space"/>
                <w:rFonts w:asciiTheme="majorHAnsi" w:hAnsiTheme="majorHAnsi" w:cstheme="majorHAnsi"/>
                <w:rtl/>
              </w:rPr>
              <w:t> </w:t>
            </w:r>
            <w:r w:rsidRPr="000C3A4B">
              <w:rPr>
                <w:rStyle w:val="Strong"/>
                <w:rFonts w:asciiTheme="majorHAnsi" w:hAnsiTheme="majorHAnsi" w:cstheme="majorHAnsi"/>
                <w:bCs w:val="0"/>
                <w:i w:val="0"/>
                <w:color w:val="auto"/>
              </w:rPr>
              <w:t>Timeboxing</w:t>
            </w:r>
            <w:r w:rsidRPr="000C3A4B">
              <w:rPr>
                <w:rFonts w:asciiTheme="majorHAnsi" w:hAnsiTheme="majorHAnsi" w:cstheme="majorHAnsi"/>
              </w:rPr>
              <w:t xml:space="preserve">: </w:t>
            </w:r>
            <w:r w:rsidRPr="000C3A4B">
              <w:rPr>
                <w:rFonts w:asciiTheme="majorHAnsi" w:hAnsiTheme="majorHAnsi" w:cstheme="majorHAnsi"/>
                <w:rtl/>
              </w:rPr>
              <w:t>ویژگی‌های جدید فقط به نسخه ۲ منتقل می‌شوند</w:t>
            </w:r>
          </w:p>
          <w:p w:rsidR="00605082" w:rsidRPr="000C3A4B" w:rsidRDefault="00605082" w:rsidP="00605082">
            <w:pPr>
              <w:pStyle w:val="NoSpacing"/>
              <w:bidi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فریز کردن محدوده</w:t>
            </w:r>
            <w:r w:rsidRPr="000C3A4B">
              <w:rPr>
                <w:rFonts w:asciiTheme="majorHAnsi" w:hAnsiTheme="majorHAnsi" w:cstheme="majorHAnsi"/>
              </w:rPr>
              <w:t xml:space="preserve"> (Scope Freeze) </w:t>
            </w:r>
            <w:r w:rsidRPr="000C3A4B">
              <w:rPr>
                <w:rFonts w:asciiTheme="majorHAnsi" w:hAnsiTheme="majorHAnsi" w:cstheme="majorHAnsi"/>
                <w:rtl/>
              </w:rPr>
              <w:t>پس از تکمیل</w:t>
            </w:r>
          </w:p>
          <w:p w:rsidR="00605082" w:rsidRPr="000C3A4B" w:rsidRDefault="00605082" w:rsidP="00605082">
            <w:pPr>
              <w:pStyle w:val="NoSpacing"/>
              <w:bidi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ایده‌های جدید در</w:t>
            </w:r>
            <w:r w:rsidRPr="000C3A4B">
              <w:rPr>
                <w:rFonts w:asciiTheme="majorHAnsi" w:hAnsiTheme="majorHAnsi" w:cstheme="majorHAnsi"/>
              </w:rPr>
              <w:t xml:space="preserve"> Product Backlog </w:t>
            </w:r>
          </w:p>
        </w:tc>
      </w:tr>
    </w:tbl>
    <w:p w:rsidR="005D1AC7" w:rsidRPr="000C3A4B" w:rsidRDefault="005D1AC7" w:rsidP="005D1AC7">
      <w:pPr>
        <w:rPr>
          <w:rFonts w:cstheme="majorHAnsi"/>
        </w:rPr>
      </w:pPr>
    </w:p>
    <w:p w:rsidR="005D1AC7" w:rsidRPr="000C3A4B" w:rsidRDefault="005D1AC7" w:rsidP="005D1AC7">
      <w:pPr>
        <w:rPr>
          <w:rFonts w:cstheme="majorHAnsi"/>
        </w:rPr>
      </w:pPr>
    </w:p>
    <w:tbl>
      <w:tblPr>
        <w:tblStyle w:val="TableGridLight"/>
        <w:tblpPr w:leftFromText="180" w:rightFromText="180" w:vertAnchor="text" w:horzAnchor="margin" w:tblpY="-83"/>
        <w:tblW w:w="0" w:type="auto"/>
        <w:tblLook w:val="04A0" w:firstRow="1" w:lastRow="0" w:firstColumn="1" w:lastColumn="0" w:noHBand="0" w:noVBand="1"/>
      </w:tblPr>
      <w:tblGrid>
        <w:gridCol w:w="4604"/>
        <w:gridCol w:w="4604"/>
      </w:tblGrid>
      <w:tr w:rsidR="00971EA5" w:rsidRPr="000C3A4B" w:rsidTr="00605082">
        <w:trPr>
          <w:trHeight w:val="578"/>
        </w:trPr>
        <w:tc>
          <w:tcPr>
            <w:tcW w:w="4604" w:type="dxa"/>
            <w:tcBorders>
              <w:right w:val="nil"/>
            </w:tcBorders>
            <w:shd w:val="clear" w:color="auto" w:fill="ECD3DB" w:themeFill="accent4" w:themeFillTint="66"/>
          </w:tcPr>
          <w:p w:rsidR="00971EA5" w:rsidRPr="000C3A4B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604" w:type="dxa"/>
            <w:tcBorders>
              <w:left w:val="nil"/>
            </w:tcBorders>
            <w:shd w:val="clear" w:color="auto" w:fill="ECD3DB" w:themeFill="accent4" w:themeFillTint="66"/>
          </w:tcPr>
          <w:p w:rsidR="00971EA5" w:rsidRPr="000C3A4B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 xml:space="preserve"> Risk assesment    </w:t>
            </w:r>
          </w:p>
        </w:tc>
      </w:tr>
      <w:tr w:rsidR="00971EA5" w:rsidRPr="000C3A4B" w:rsidTr="00605082">
        <w:trPr>
          <w:trHeight w:val="578"/>
        </w:trPr>
        <w:tc>
          <w:tcPr>
            <w:tcW w:w="4604" w:type="dxa"/>
          </w:tcPr>
          <w:p w:rsidR="00971EA5" w:rsidRPr="000C3A4B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Risk 3:</w:t>
            </w:r>
          </w:p>
        </w:tc>
        <w:tc>
          <w:tcPr>
            <w:tcW w:w="4604" w:type="dxa"/>
          </w:tcPr>
          <w:p w:rsidR="00971EA5" w:rsidRPr="00605082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605082">
              <w:rPr>
                <w:rFonts w:asciiTheme="majorHAnsi" w:hAnsiTheme="majorHAnsi" w:cstheme="majorHAnsi"/>
                <w:color w:val="000000"/>
                <w:rtl/>
              </w:rPr>
              <w:t>پیچیدگی ماژول تخمین قیمت سفارش</w:t>
            </w:r>
          </w:p>
        </w:tc>
      </w:tr>
      <w:tr w:rsidR="00971EA5" w:rsidRPr="000C3A4B" w:rsidTr="00605082">
        <w:trPr>
          <w:trHeight w:val="421"/>
        </w:trPr>
        <w:tc>
          <w:tcPr>
            <w:tcW w:w="4604" w:type="dxa"/>
          </w:tcPr>
          <w:p w:rsidR="00971EA5" w:rsidRPr="000C3A4B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Likelihood of risk:</w:t>
            </w:r>
            <w:r w:rsidRPr="000C3A4B">
              <w:rPr>
                <w:rStyle w:val="apple-converted-space"/>
                <w:rFonts w:asciiTheme="majorHAnsi" w:hAnsiTheme="majorHAnsi" w:cstheme="majorHAnsi"/>
              </w:rPr>
              <w:t> </w:t>
            </w:r>
          </w:p>
          <w:p w:rsidR="00971EA5" w:rsidRPr="000C3A4B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604" w:type="dxa"/>
          </w:tcPr>
          <w:p w:rsidR="00971EA5" w:rsidRPr="00605082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605082">
              <w:rPr>
                <w:rFonts w:asciiTheme="majorHAnsi" w:hAnsiTheme="majorHAnsi" w:cstheme="majorHAnsi"/>
                <w:color w:val="000000"/>
              </w:rPr>
              <w:t xml:space="preserve">Medium </w:t>
            </w:r>
          </w:p>
        </w:tc>
      </w:tr>
      <w:tr w:rsidR="00971EA5" w:rsidRPr="000C3A4B" w:rsidTr="00605082">
        <w:trPr>
          <w:trHeight w:val="662"/>
        </w:trPr>
        <w:tc>
          <w:tcPr>
            <w:tcW w:w="4604" w:type="dxa"/>
            <w:tcBorders>
              <w:bottom w:val="single" w:sz="4" w:space="0" w:color="BFBFBF" w:themeColor="background1" w:themeShade="BF"/>
            </w:tcBorders>
          </w:tcPr>
          <w:p w:rsidR="00971EA5" w:rsidRPr="000C3A4B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Potential impact on the project:</w:t>
            </w:r>
            <w:r w:rsidRPr="000C3A4B">
              <w:rPr>
                <w:rStyle w:val="apple-converted-space"/>
                <w:rFonts w:asciiTheme="majorHAnsi" w:hAnsiTheme="majorHAnsi" w:cstheme="majorHAnsi"/>
              </w:rPr>
              <w:t> </w:t>
            </w:r>
          </w:p>
          <w:p w:rsidR="00971EA5" w:rsidRPr="000C3A4B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604" w:type="dxa"/>
          </w:tcPr>
          <w:p w:rsidR="00971EA5" w:rsidRPr="00605082" w:rsidRDefault="00971EA5" w:rsidP="00605082">
            <w:pPr>
              <w:pStyle w:val="NoSpacing"/>
              <w:bidi/>
              <w:rPr>
                <w:rFonts w:asciiTheme="majorHAnsi" w:hAnsiTheme="majorHAnsi" w:cstheme="majorHAnsi"/>
              </w:rPr>
            </w:pPr>
            <w:r w:rsidRPr="00605082">
              <w:rPr>
                <w:rFonts w:asciiTheme="majorHAnsi" w:hAnsiTheme="majorHAnsi" w:cstheme="majorHAnsi"/>
                <w:color w:val="000000"/>
                <w:rtl/>
              </w:rPr>
              <w:t>احتمال افزایش ۲۰ تا ۳۰ درصدی مدت زمان تحلیل، طراحی و تست این ماژول</w:t>
            </w:r>
          </w:p>
        </w:tc>
      </w:tr>
      <w:tr w:rsidR="00971EA5" w:rsidRPr="000C3A4B" w:rsidTr="00605082">
        <w:trPr>
          <w:trHeight w:val="1152"/>
        </w:trPr>
        <w:tc>
          <w:tcPr>
            <w:tcW w:w="4604" w:type="dxa"/>
            <w:tcBorders>
              <w:right w:val="nil"/>
            </w:tcBorders>
          </w:tcPr>
          <w:p w:rsidR="00971EA5" w:rsidRPr="000C3A4B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</w:rPr>
              <w:t>Ways to address this risk:</w:t>
            </w:r>
          </w:p>
          <w:p w:rsidR="00971EA5" w:rsidRPr="000C3A4B" w:rsidRDefault="00971EA5" w:rsidP="00605082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4604" w:type="dxa"/>
            <w:tcBorders>
              <w:left w:val="nil"/>
            </w:tcBorders>
          </w:tcPr>
          <w:p w:rsidR="00971EA5" w:rsidRPr="000C3A4B" w:rsidRDefault="00971EA5" w:rsidP="00605082">
            <w:pPr>
              <w:pStyle w:val="NoSpacing"/>
              <w:spacing w:line="276" w:lineRule="auto"/>
              <w:jc w:val="right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ساخت یک نمونه ابتدایی</w:t>
            </w:r>
            <w:r w:rsidRPr="000C3A4B">
              <w:rPr>
                <w:rFonts w:asciiTheme="majorHAnsi" w:hAnsiTheme="majorHAnsi" w:cstheme="majorHAnsi"/>
              </w:rPr>
              <w:t xml:space="preserve"> (Prototype) </w:t>
            </w:r>
            <w:r w:rsidRPr="000C3A4B">
              <w:rPr>
                <w:rFonts w:asciiTheme="majorHAnsi" w:hAnsiTheme="majorHAnsi" w:cstheme="majorHAnsi"/>
                <w:rtl/>
              </w:rPr>
              <w:t>در هفته‌های اول</w:t>
            </w:r>
          </w:p>
          <w:p w:rsidR="00971EA5" w:rsidRPr="000C3A4B" w:rsidRDefault="00971EA5" w:rsidP="00605082">
            <w:pPr>
              <w:pStyle w:val="NoSpacing"/>
              <w:spacing w:line="276" w:lineRule="auto"/>
              <w:jc w:val="right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محدود کردن تعداد عوامل مؤثر بر قیمت در نسخه یک</w:t>
            </w:r>
          </w:p>
          <w:p w:rsidR="00971EA5" w:rsidRPr="000C3A4B" w:rsidRDefault="00971EA5" w:rsidP="00605082">
            <w:pPr>
              <w:pStyle w:val="NoSpacing"/>
              <w:spacing w:line="276" w:lineRule="auto"/>
              <w:jc w:val="right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مشورت با کارفرما برای ساده‌سازی قانون‌های قیمت‌گذاری</w:t>
            </w:r>
          </w:p>
          <w:p w:rsidR="00971EA5" w:rsidRPr="000C3A4B" w:rsidRDefault="00971EA5" w:rsidP="00605082">
            <w:pPr>
              <w:pStyle w:val="NoSpacing"/>
              <w:spacing w:line="276" w:lineRule="auto"/>
              <w:jc w:val="right"/>
              <w:rPr>
                <w:rFonts w:asciiTheme="majorHAnsi" w:hAnsiTheme="majorHAnsi" w:cstheme="majorHAnsi"/>
              </w:rPr>
            </w:pPr>
            <w:r w:rsidRPr="000C3A4B">
              <w:rPr>
                <w:rFonts w:asciiTheme="majorHAnsi" w:hAnsiTheme="majorHAnsi" w:cstheme="majorHAnsi"/>
                <w:rtl/>
              </w:rPr>
              <w:t>تست زودهنگام توسط کارفرما برای کاهش خطای برداشت</w:t>
            </w:r>
          </w:p>
        </w:tc>
      </w:tr>
    </w:tbl>
    <w:p w:rsidR="00605082" w:rsidRDefault="00605082" w:rsidP="00823536">
      <w:pPr>
        <w:pStyle w:val="Heading2"/>
        <w:rPr>
          <w:rtl/>
        </w:rPr>
      </w:pPr>
    </w:p>
    <w:p w:rsidR="005D1AC7" w:rsidRDefault="00FD473F" w:rsidP="00823536">
      <w:pPr>
        <w:pStyle w:val="Heading2"/>
      </w:pPr>
      <w:bookmarkStart w:id="34" w:name="_Toc230355826"/>
      <w:r>
        <w:t>staffing plan</w:t>
      </w:r>
      <w:bookmarkEnd w:id="34"/>
    </w:p>
    <w:p w:rsidR="00FD473F" w:rsidRPr="00FD473F" w:rsidRDefault="00FD473F" w:rsidP="00A01E6C">
      <w:pPr>
        <w:pStyle w:val="Subtitle"/>
        <w:rPr>
          <w:rtl/>
        </w:rPr>
      </w:pPr>
      <w:r>
        <w:rPr>
          <w:rFonts w:hint="cs"/>
          <w:rtl/>
        </w:rPr>
        <w:t>تقسیم کار</w:t>
      </w:r>
    </w:p>
    <w:p w:rsidR="005D1AC7" w:rsidRDefault="00605082" w:rsidP="00605082">
      <w:pPr>
        <w:rPr>
          <w:rtl/>
        </w:rPr>
      </w:pPr>
      <w:r w:rsidRPr="00605082">
        <w:rPr>
          <w:rtl/>
        </w:rPr>
        <w:t>به دلیل محدود بودن اندازه و دامنه پروژه، تیم توسعه شامل چند نقش کلیدی است که هر کدام بخشی از مسئولیت‌های فرآیند تحلیل و طراحی را بر عهده دارند. این نقش‌ها به‌گونه‌ای تعریف شده‌اند که کلیه فعالیت‌های ضروری پروژه، از جمع‌آوری نیازمندی‌ها تا طراحی و مستندسازی سیستم پوشش داده شود</w:t>
      </w:r>
    </w:p>
    <w:p w:rsidR="00605082" w:rsidRPr="007A546E" w:rsidRDefault="00605082" w:rsidP="00055963">
      <w:pPr>
        <w:pStyle w:val="heading3a"/>
      </w:pPr>
      <w:r w:rsidRPr="007A546E">
        <w:t>Team manager:</w:t>
      </w:r>
    </w:p>
    <w:p w:rsidR="00605082" w:rsidRDefault="00605082" w:rsidP="00605082">
      <w:pPr>
        <w:pStyle w:val="normala"/>
      </w:pPr>
      <w:r w:rsidRPr="00605082">
        <w:t>Mina karami</w:t>
      </w:r>
    </w:p>
    <w:p w:rsidR="00605082" w:rsidRDefault="00605082" w:rsidP="00055963">
      <w:pPr>
        <w:pStyle w:val="heading3a"/>
      </w:pPr>
      <w:r>
        <w:t>Back-end &amp; Database:</w:t>
      </w:r>
    </w:p>
    <w:p w:rsidR="00605082" w:rsidRDefault="00605082" w:rsidP="00605082">
      <w:pPr>
        <w:pStyle w:val="normala"/>
      </w:pPr>
      <w:r>
        <w:t>Faeze Asadi</w:t>
      </w:r>
    </w:p>
    <w:p w:rsidR="00605082" w:rsidRDefault="00605082" w:rsidP="00605082">
      <w:pPr>
        <w:pStyle w:val="normala"/>
      </w:pPr>
      <w:r>
        <w:t xml:space="preserve">Melika </w:t>
      </w:r>
      <w:r w:rsidR="00BF3BF1">
        <w:t>E</w:t>
      </w:r>
      <w:r>
        <w:t>ftekhari</w:t>
      </w:r>
    </w:p>
    <w:p w:rsidR="00BF3BF1" w:rsidRDefault="00BF3BF1" w:rsidP="00605082">
      <w:pPr>
        <w:pStyle w:val="normala"/>
      </w:pPr>
      <w:r>
        <w:t>Mina Karami</w:t>
      </w:r>
    </w:p>
    <w:p w:rsidR="00605082" w:rsidRDefault="00BF3BF1" w:rsidP="00055963">
      <w:pPr>
        <w:pStyle w:val="heading3a"/>
      </w:pPr>
      <w:r>
        <w:t>Front-End &amp; UI:</w:t>
      </w:r>
    </w:p>
    <w:p w:rsidR="00BF3BF1" w:rsidRDefault="00BF3BF1" w:rsidP="00BF3BF1">
      <w:pPr>
        <w:pStyle w:val="normala"/>
      </w:pPr>
      <w:r>
        <w:t>Fateme Ghanbari</w:t>
      </w:r>
    </w:p>
    <w:p w:rsidR="00BF3BF1" w:rsidRPr="00BF3BF1" w:rsidRDefault="00BF3BF1" w:rsidP="00BF3BF1">
      <w:pPr>
        <w:pStyle w:val="normala"/>
        <w:rPr>
          <w:rtl/>
        </w:rPr>
      </w:pPr>
      <w:r>
        <w:t>Anahita Rafati</w:t>
      </w:r>
    </w:p>
    <w:p w:rsidR="00605082" w:rsidRPr="00605082" w:rsidRDefault="00605082" w:rsidP="00BF3BF1">
      <w:r w:rsidRPr="00605082">
        <w:rPr>
          <w:rtl/>
        </w:rPr>
        <w:t>تیم این پروژه شامل پنج نفر است که هر کدام مسئولیت بخش مشخصی از توسعه سیستم را بر عهده دارند. ساختار تیم به دو بخش اصلی </w:t>
      </w:r>
      <w:r w:rsidRPr="00BF3BF1">
        <w:rPr>
          <w:rtl/>
        </w:rPr>
        <w:t>توسعه بک‌اند</w:t>
      </w:r>
      <w:r w:rsidR="00BF3BF1" w:rsidRPr="00BF3BF1">
        <w:rPr>
          <w:rtl/>
        </w:rPr>
        <w:t xml:space="preserve"> </w:t>
      </w:r>
      <w:r w:rsidRPr="00BF3BF1">
        <w:rPr>
          <w:rtl/>
        </w:rPr>
        <w:t>و توسعه فرانت‌اند </w:t>
      </w:r>
      <w:r w:rsidRPr="00605082">
        <w:rPr>
          <w:rtl/>
        </w:rPr>
        <w:t>تقسیم شده است.</w:t>
      </w:r>
    </w:p>
    <w:p w:rsidR="00605082" w:rsidRDefault="00605082" w:rsidP="00BF3BF1">
      <w:pPr>
        <w:rPr>
          <w:rtl/>
        </w:rPr>
      </w:pPr>
      <w:r w:rsidRPr="00605082">
        <w:rPr>
          <w:rtl/>
        </w:rPr>
        <w:t xml:space="preserve">سه نفر از اعضای تیم در </w:t>
      </w:r>
      <w:r w:rsidRPr="00BF3BF1">
        <w:rPr>
          <w:rtl/>
        </w:rPr>
        <w:t>بخش بک‌اند</w:t>
      </w:r>
      <w:r w:rsidRPr="00605082">
        <w:rPr>
          <w:rtl/>
        </w:rPr>
        <w:t> فعالیت می‌کنند و مسئول طراحی منطق سیستم، مدیریت پایگاه داده، پیاده‌سازی عملکردهای اصلی سیستم هستند.</w:t>
      </w:r>
    </w:p>
    <w:p w:rsidR="00605082" w:rsidRDefault="00605082" w:rsidP="00BF3BF1">
      <w:pPr>
        <w:rPr>
          <w:rtl/>
        </w:rPr>
      </w:pPr>
      <w:r w:rsidRPr="00605082">
        <w:rPr>
          <w:rtl/>
        </w:rPr>
        <w:t>دو نفر دیگر از اعضای تیم در بخش </w:t>
      </w:r>
      <w:r w:rsidRPr="00BF3BF1">
        <w:rPr>
          <w:rtl/>
        </w:rPr>
        <w:t>فرانت‌اند</w:t>
      </w:r>
      <w:r w:rsidRPr="00605082">
        <w:rPr>
          <w:rtl/>
        </w:rPr>
        <w:t> فعالیت می‌کنند و مسئول طراحی و پیاده‌سازی رابط کاربری سیستم هستند. این بخش تمرکز خود را بر ایجاد صفحات کاربری، تعامل مناسب کاربر با سیستم و نمایش صحیح اطلاعات برای کاربران قرار می‌دهد.</w:t>
      </w:r>
    </w:p>
    <w:p w:rsidR="00605082" w:rsidRPr="00BF3BF1" w:rsidRDefault="00605082" w:rsidP="00BF3BF1">
      <w:pPr>
        <w:bidi/>
        <w:jc w:val="left"/>
        <w:rPr>
          <w:rtl/>
        </w:rPr>
      </w:pPr>
      <w:r w:rsidRPr="00605082">
        <w:rPr>
          <w:rtl/>
        </w:rPr>
        <w:t>فعالیت‌های تحلیل سیستم و طراحی مدل‌ها و نمودارهای</w:t>
      </w:r>
      <w:r w:rsidR="00BF3BF1">
        <w:rPr>
          <w:rtl/>
        </w:rPr>
        <w:t xml:space="preserve"> </w:t>
      </w:r>
      <w:r w:rsidR="00BF3BF1">
        <w:t xml:space="preserve">UML </w:t>
      </w:r>
      <w:r w:rsidRPr="00605082">
        <w:rPr>
          <w:rtl/>
        </w:rPr>
        <w:t xml:space="preserve"> نیز </w:t>
      </w:r>
      <w:r>
        <w:rPr>
          <w:rtl/>
        </w:rPr>
        <w:t>بین اعضا تقسیم و انجام میشود</w:t>
      </w:r>
      <w:r w:rsidRPr="00605082">
        <w:rPr>
          <w:rtl/>
        </w:rPr>
        <w:t>.</w:t>
      </w:r>
    </w:p>
    <w:p w:rsidR="00605082" w:rsidRPr="00605082" w:rsidRDefault="00605082" w:rsidP="00BF3BF1">
      <w:pPr>
        <w:rPr>
          <w:rtl/>
        </w:rPr>
      </w:pPr>
      <w:r w:rsidRPr="00605082">
        <w:rPr>
          <w:rtl/>
        </w:rPr>
        <w:lastRenderedPageBreak/>
        <w:t>همکاری بین دو بخش فرانت‌اند و بک‌اند به صورت مستمر در طول پروژه انجام می‌شود تا اطمینان حاصل شود که رابط کاربری و منطق سیستم به درستی با یکدیگر یکپارچه شده‌اند و نیازهای پروژه به شکل کامل پوشش داده می‌شود.</w:t>
      </w:r>
    </w:p>
    <w:p w:rsidR="00605082" w:rsidRDefault="00605082" w:rsidP="00BF3BF1">
      <w:pPr>
        <w:jc w:val="both"/>
        <w:rPr>
          <w:rFonts w:cstheme="majorHAnsi"/>
          <w:rtl/>
        </w:rPr>
      </w:pPr>
    </w:p>
    <w:p w:rsidR="00BF3BF1" w:rsidRDefault="00BF3BF1" w:rsidP="00823536">
      <w:pPr>
        <w:pStyle w:val="Heading2"/>
      </w:pPr>
      <w:bookmarkStart w:id="35" w:name="_Toc230355827"/>
      <w:r>
        <w:t>standards</w:t>
      </w:r>
      <w:bookmarkEnd w:id="35"/>
    </w:p>
    <w:p w:rsidR="00BF3BF1" w:rsidRDefault="00BF3BF1" w:rsidP="00A01E6C">
      <w:pPr>
        <w:pStyle w:val="Subtitle"/>
      </w:pPr>
      <w:r>
        <w:rPr>
          <w:rFonts w:hint="cs"/>
          <w:rtl/>
        </w:rPr>
        <w:t>استاندارد ها</w:t>
      </w:r>
    </w:p>
    <w:p w:rsidR="00BF3BF1" w:rsidRPr="00BF3BF1" w:rsidRDefault="00BF3BF1" w:rsidP="00BF3BF1">
      <w:r w:rsidRPr="00BF3BF1">
        <w:rPr>
          <w:rtl/>
        </w:rPr>
        <w:t>برای اینکه همه اعضای تیم پروژه به شکل یکسان کار کنند و خروجی‌ها مرتب و قابل‌فهم باشد، یک‌سری استانداردهای ساده در نظر گرفته شده است:</w:t>
      </w:r>
    </w:p>
    <w:p w:rsidR="00BF3BF1" w:rsidRPr="00BF3BF1" w:rsidRDefault="00BF3BF1" w:rsidP="00BF3BF1">
      <w:pPr>
        <w:rPr>
          <w:rtl/>
        </w:rPr>
      </w:pPr>
      <w:r w:rsidRPr="00BF3BF1">
        <w:rPr>
          <w:rtl/>
        </w:rPr>
        <w:t>استانداردهای تحلیل</w:t>
      </w:r>
    </w:p>
    <w:p w:rsidR="00BF3BF1" w:rsidRPr="00BF3BF1" w:rsidRDefault="00BF3BF1" w:rsidP="00BF3BF1">
      <w:pPr>
        <w:pStyle w:val="ListParagraph"/>
        <w:rPr>
          <w:rtl/>
        </w:rPr>
      </w:pPr>
      <w:r w:rsidRPr="00BF3BF1">
        <w:rPr>
          <w:rtl/>
        </w:rPr>
        <w:t xml:space="preserve">استفاده از نمودارهای </w:t>
      </w:r>
      <w:r w:rsidRPr="00BF3BF1">
        <w:t>UML</w:t>
      </w:r>
      <w:r w:rsidRPr="00BF3BF1">
        <w:rPr>
          <w:rtl/>
        </w:rPr>
        <w:t xml:space="preserve"> </w:t>
      </w:r>
      <w:r>
        <w:rPr>
          <w:rtl/>
        </w:rPr>
        <w:t xml:space="preserve">: </w:t>
      </w:r>
      <w:r w:rsidRPr="00BF3BF1">
        <w:t>Use Case</w:t>
      </w:r>
      <w:r w:rsidRPr="00BF3BF1">
        <w:rPr>
          <w:rtl/>
        </w:rPr>
        <w:t xml:space="preserve">، </w:t>
      </w:r>
      <w:r w:rsidRPr="00BF3BF1">
        <w:t>Activity</w:t>
      </w:r>
      <w:r w:rsidRPr="00BF3BF1">
        <w:rPr>
          <w:rtl/>
        </w:rPr>
        <w:t xml:space="preserve">، </w:t>
      </w:r>
      <w:r w:rsidRPr="00BF3BF1">
        <w:t>Class</w:t>
      </w:r>
    </w:p>
    <w:p w:rsidR="00BF3BF1" w:rsidRPr="00BF3BF1" w:rsidRDefault="00BF3BF1" w:rsidP="00BF3BF1">
      <w:pPr>
        <w:pStyle w:val="ListParagraph"/>
        <w:rPr>
          <w:rtl/>
        </w:rPr>
      </w:pPr>
      <w:r w:rsidRPr="00BF3BF1">
        <w:rPr>
          <w:rtl/>
        </w:rPr>
        <w:t>همه نمودارها باید واضح، تمیز و با یک استایل واحد کشیده شوند.</w:t>
      </w:r>
    </w:p>
    <w:p w:rsidR="00BF3BF1" w:rsidRPr="00BF3BF1" w:rsidRDefault="00BF3BF1" w:rsidP="00BF3BF1">
      <w:pPr>
        <w:rPr>
          <w:rtl/>
        </w:rPr>
      </w:pPr>
      <w:r w:rsidRPr="00BF3BF1">
        <w:rPr>
          <w:rtl/>
        </w:rPr>
        <w:t>استانداردهای طراحی</w:t>
      </w:r>
    </w:p>
    <w:p w:rsidR="00BF3BF1" w:rsidRPr="00BF3BF1" w:rsidRDefault="00BF3BF1" w:rsidP="00BF3BF1">
      <w:pPr>
        <w:pStyle w:val="ListParagraph"/>
        <w:rPr>
          <w:rtl/>
        </w:rPr>
      </w:pPr>
      <w:r w:rsidRPr="00BF3BF1">
        <w:rPr>
          <w:rtl/>
        </w:rPr>
        <w:t>سیستم به صورت ساده و لایه‌ای طراحی می‌شود (رابط کاربری – منطق سیستم – پایگاه داده).</w:t>
      </w:r>
    </w:p>
    <w:p w:rsidR="00BF3BF1" w:rsidRPr="00BF3BF1" w:rsidRDefault="00BF3BF1" w:rsidP="00BF3BF1">
      <w:pPr>
        <w:pStyle w:val="ListParagraph"/>
        <w:rPr>
          <w:rtl/>
        </w:rPr>
      </w:pPr>
      <w:r w:rsidRPr="00BF3BF1">
        <w:rPr>
          <w:rtl/>
        </w:rPr>
        <w:t xml:space="preserve">اسم موجودیت‌ها و جداول پایگاه داده معنی‌دار و قابل‌فهم باشند (مثل </w:t>
      </w:r>
      <w:r w:rsidRPr="00BF3BF1">
        <w:t>Customer</w:t>
      </w:r>
      <w:r w:rsidRPr="00BF3BF1">
        <w:rPr>
          <w:rtl/>
        </w:rPr>
        <w:t xml:space="preserve">، </w:t>
      </w:r>
      <w:r w:rsidRPr="00BF3BF1">
        <w:t>Order</w:t>
      </w:r>
      <w:r w:rsidRPr="00BF3BF1">
        <w:rPr>
          <w:rtl/>
        </w:rPr>
        <w:t xml:space="preserve">، </w:t>
      </w:r>
      <w:r w:rsidRPr="00BF3BF1">
        <w:t>Measurement</w:t>
      </w:r>
      <w:r w:rsidRPr="00BF3BF1">
        <w:rPr>
          <w:rtl/>
        </w:rPr>
        <w:t>).</w:t>
      </w:r>
    </w:p>
    <w:p w:rsidR="00BF3BF1" w:rsidRPr="00BF3BF1" w:rsidRDefault="00BF3BF1" w:rsidP="00BF3BF1">
      <w:pPr>
        <w:rPr>
          <w:rtl/>
        </w:rPr>
      </w:pPr>
      <w:r w:rsidRPr="00BF3BF1">
        <w:rPr>
          <w:rtl/>
        </w:rPr>
        <w:t>استانداردهای کدنویسی</w:t>
      </w:r>
    </w:p>
    <w:p w:rsidR="00BF3BF1" w:rsidRPr="00BF3BF1" w:rsidRDefault="00BF3BF1" w:rsidP="00381D78">
      <w:pPr>
        <w:pStyle w:val="ListParagraph"/>
        <w:rPr>
          <w:rtl/>
        </w:rPr>
      </w:pPr>
      <w:r w:rsidRPr="00BF3BF1">
        <w:rPr>
          <w:rtl/>
        </w:rPr>
        <w:t>نام‌گذاری متغیرها و توابع انگلیسی باشد و از یک فرمت ثابت استفاده شود:</w:t>
      </w:r>
    </w:p>
    <w:p w:rsidR="00BF3BF1" w:rsidRPr="00BF3BF1" w:rsidRDefault="00BF3BF1" w:rsidP="00381D78">
      <w:pPr>
        <w:pStyle w:val="ListParagraph"/>
        <w:numPr>
          <w:ilvl w:val="1"/>
          <w:numId w:val="18"/>
        </w:numPr>
        <w:rPr>
          <w:rtl/>
        </w:rPr>
      </w:pPr>
      <w:r w:rsidRPr="00BF3BF1">
        <w:rPr>
          <w:rtl/>
        </w:rPr>
        <w:t>اسم کلاس‌ها: </w:t>
      </w:r>
      <w:r w:rsidRPr="00BF3BF1">
        <w:t>PascalCase</w:t>
      </w:r>
      <w:r w:rsidRPr="00BF3BF1">
        <w:rPr>
          <w:rtl/>
        </w:rPr>
        <w:t> مثل </w:t>
      </w:r>
      <w:r w:rsidRPr="00BF3BF1">
        <w:t>OrderController</w:t>
      </w:r>
    </w:p>
    <w:p w:rsidR="00BF3BF1" w:rsidRPr="00BF3BF1" w:rsidRDefault="00BF3BF1" w:rsidP="00381D78">
      <w:pPr>
        <w:pStyle w:val="ListParagraph"/>
        <w:numPr>
          <w:ilvl w:val="1"/>
          <w:numId w:val="18"/>
        </w:numPr>
        <w:rPr>
          <w:rtl/>
        </w:rPr>
      </w:pPr>
      <w:r w:rsidRPr="00BF3BF1">
        <w:rPr>
          <w:rtl/>
        </w:rPr>
        <w:t>اسم متغیرها: </w:t>
      </w:r>
      <w:r w:rsidRPr="00BF3BF1">
        <w:t>camelCase</w:t>
      </w:r>
      <w:r w:rsidRPr="00BF3BF1">
        <w:rPr>
          <w:rtl/>
        </w:rPr>
        <w:t> مثل </w:t>
      </w:r>
      <w:r w:rsidRPr="00BF3BF1">
        <w:t>customerName</w:t>
      </w:r>
    </w:p>
    <w:p w:rsidR="00BF3BF1" w:rsidRPr="00BF3BF1" w:rsidRDefault="00BF3BF1" w:rsidP="00381D78">
      <w:pPr>
        <w:pStyle w:val="ListParagraph"/>
        <w:numPr>
          <w:ilvl w:val="1"/>
          <w:numId w:val="18"/>
        </w:numPr>
        <w:rPr>
          <w:rtl/>
        </w:rPr>
      </w:pPr>
      <w:r w:rsidRPr="00BF3BF1">
        <w:rPr>
          <w:rtl/>
        </w:rPr>
        <w:t>فایل‌ها: نام کوتاه و مرتبط مثل </w:t>
      </w:r>
      <w:r w:rsidRPr="00BF3BF1">
        <w:rPr>
          <w:rFonts w:ascii="Courier New" w:hAnsi="Courier New" w:cs="Courier New"/>
          <w:sz w:val="20"/>
          <w:szCs w:val="20"/>
        </w:rPr>
        <w:t>measurementModel.js</w:t>
      </w:r>
    </w:p>
    <w:p w:rsidR="00BF3BF1" w:rsidRPr="00BF3BF1" w:rsidRDefault="00BF3BF1" w:rsidP="00381D78">
      <w:pPr>
        <w:pStyle w:val="ListParagraph"/>
        <w:rPr>
          <w:rtl/>
        </w:rPr>
      </w:pPr>
      <w:r w:rsidRPr="00BF3BF1">
        <w:rPr>
          <w:rtl/>
        </w:rPr>
        <w:t>کامنت‌گذاری برای بخش‌های مهم کد انجام شود.</w:t>
      </w:r>
    </w:p>
    <w:p w:rsidR="00BF3BF1" w:rsidRPr="00BF3BF1" w:rsidRDefault="00BF3BF1" w:rsidP="00381D78">
      <w:pPr>
        <w:pStyle w:val="ListParagraph"/>
        <w:rPr>
          <w:rtl/>
        </w:rPr>
      </w:pPr>
      <w:r w:rsidRPr="00BF3BF1">
        <w:rPr>
          <w:rtl/>
        </w:rPr>
        <w:t xml:space="preserve">از </w:t>
      </w:r>
      <w:r w:rsidRPr="00BF3BF1">
        <w:t>Git</w:t>
      </w:r>
      <w:r w:rsidRPr="00BF3BF1">
        <w:rPr>
          <w:rtl/>
        </w:rPr>
        <w:t xml:space="preserve"> برای ذخیره نسخه‌های مختلف پروژه استفاده می‌شود.</w:t>
      </w:r>
    </w:p>
    <w:p w:rsidR="00BF3BF1" w:rsidRPr="00BF3BF1" w:rsidRDefault="00BF3BF1" w:rsidP="00BF3BF1">
      <w:pPr>
        <w:rPr>
          <w:rtl/>
        </w:rPr>
      </w:pPr>
      <w:r w:rsidRPr="00BF3BF1">
        <w:rPr>
          <w:rtl/>
        </w:rPr>
        <w:t>استانداردهای رابط کاربری</w:t>
      </w:r>
    </w:p>
    <w:p w:rsidR="00BF3BF1" w:rsidRPr="00381D78" w:rsidRDefault="00BF3BF1" w:rsidP="00381D78">
      <w:pPr>
        <w:pStyle w:val="ListParagraph"/>
        <w:rPr>
          <w:rtl/>
        </w:rPr>
      </w:pPr>
      <w:r w:rsidRPr="00381D78">
        <w:rPr>
          <w:rtl/>
        </w:rPr>
        <w:t xml:space="preserve">طراحی </w:t>
      </w:r>
      <w:r w:rsidRPr="00381D78">
        <w:t>UI</w:t>
      </w:r>
      <w:r w:rsidRPr="00381D78">
        <w:rPr>
          <w:rtl/>
        </w:rPr>
        <w:t xml:space="preserve"> ساده، خوانا و هماهنگ باشد.</w:t>
      </w:r>
    </w:p>
    <w:p w:rsidR="00BF3BF1" w:rsidRPr="00381D78" w:rsidRDefault="00BF3BF1" w:rsidP="00381D78">
      <w:pPr>
        <w:pStyle w:val="ListParagraph"/>
        <w:rPr>
          <w:rtl/>
        </w:rPr>
      </w:pPr>
      <w:r w:rsidRPr="00381D78">
        <w:rPr>
          <w:rtl/>
        </w:rPr>
        <w:t>رنگ‌ها محدود و مناسب انتخاب شوند.</w:t>
      </w:r>
    </w:p>
    <w:p w:rsidR="00BF3BF1" w:rsidRPr="00381D78" w:rsidRDefault="00BF3BF1" w:rsidP="00381D78">
      <w:pPr>
        <w:pStyle w:val="ListParagraph"/>
        <w:rPr>
          <w:rtl/>
        </w:rPr>
      </w:pPr>
      <w:r w:rsidRPr="00381D78">
        <w:rPr>
          <w:rtl/>
        </w:rPr>
        <w:t>اندازه دکمه‌ها و فونت‌ها یکسان باشد.</w:t>
      </w:r>
    </w:p>
    <w:p w:rsidR="00BF3BF1" w:rsidRPr="00BF3BF1" w:rsidRDefault="00BF3BF1" w:rsidP="00BF3BF1">
      <w:pPr>
        <w:rPr>
          <w:rtl/>
        </w:rPr>
      </w:pPr>
      <w:r w:rsidRPr="00BF3BF1">
        <w:rPr>
          <w:rtl/>
        </w:rPr>
        <w:t>استانداردهای مستندسازی</w:t>
      </w:r>
    </w:p>
    <w:p w:rsidR="00BF3BF1" w:rsidRPr="00381D78" w:rsidRDefault="00BF3BF1" w:rsidP="00381D78">
      <w:pPr>
        <w:pStyle w:val="ListParagraph"/>
        <w:rPr>
          <w:rtl/>
        </w:rPr>
      </w:pPr>
      <w:r w:rsidRPr="00381D78">
        <w:rPr>
          <w:rtl/>
        </w:rPr>
        <w:t>همه مستندات با زبان رسمی، تیترهای مرتب و استایل یکسان نوشته می‌شود</w:t>
      </w:r>
      <w:r w:rsidR="00381D78">
        <w:rPr>
          <w:rFonts w:hint="cs"/>
          <w:rtl/>
        </w:rPr>
        <w:t>(تمپلت آماده شده در ورد)</w:t>
      </w:r>
      <w:r w:rsidRPr="00381D78">
        <w:rPr>
          <w:rtl/>
        </w:rPr>
        <w:t>.</w:t>
      </w:r>
    </w:p>
    <w:p w:rsidR="00BF3BF1" w:rsidRPr="00381D78" w:rsidRDefault="00BF3BF1" w:rsidP="00381D78">
      <w:pPr>
        <w:pStyle w:val="ListParagraph"/>
        <w:rPr>
          <w:rtl/>
        </w:rPr>
      </w:pPr>
      <w:r w:rsidRPr="00381D78">
        <w:rPr>
          <w:rtl/>
        </w:rPr>
        <w:t xml:space="preserve">برای فهرست‌سازی از </w:t>
      </w:r>
      <w:r w:rsidRPr="00381D78">
        <w:t>Heading</w:t>
      </w:r>
      <w:r w:rsidRPr="00381D78">
        <w:rPr>
          <w:rtl/>
        </w:rPr>
        <w:t xml:space="preserve"> استفاده می‌کنیم تا ورد فهرست خودکار بسازد.</w:t>
      </w:r>
    </w:p>
    <w:p w:rsidR="00BF3BF1" w:rsidRPr="00381D78" w:rsidRDefault="00BF3BF1" w:rsidP="00381D78">
      <w:pPr>
        <w:pStyle w:val="ListParagraph"/>
        <w:numPr>
          <w:ilvl w:val="0"/>
          <w:numId w:val="0"/>
        </w:numPr>
        <w:ind w:left="1080"/>
        <w:rPr>
          <w:rtl/>
        </w:rPr>
      </w:pPr>
    </w:p>
    <w:p w:rsidR="00BF3BF1" w:rsidRPr="00BF3BF1" w:rsidRDefault="00BF3BF1" w:rsidP="00BF3BF1"/>
    <w:p w:rsidR="005D1AC7" w:rsidRPr="000C3A4B" w:rsidRDefault="005D1AC7" w:rsidP="005D1AC7">
      <w:pPr>
        <w:rPr>
          <w:rFonts w:cstheme="majorHAnsi"/>
        </w:rPr>
      </w:pPr>
    </w:p>
    <w:p w:rsidR="005D1AC7" w:rsidRPr="000C3A4B" w:rsidRDefault="005D1AC7" w:rsidP="005D1AC7">
      <w:pPr>
        <w:rPr>
          <w:rFonts w:cstheme="majorHAnsi"/>
        </w:rPr>
      </w:pPr>
    </w:p>
    <w:p w:rsidR="00381D78" w:rsidRDefault="00381D78" w:rsidP="00823536">
      <w:pPr>
        <w:pStyle w:val="Heading2"/>
      </w:pPr>
      <w:bookmarkStart w:id="36" w:name="_Toc230355828"/>
      <w:r>
        <w:lastRenderedPageBreak/>
        <w:t>environment &amp; infrastructure</w:t>
      </w:r>
      <w:bookmarkEnd w:id="36"/>
      <w:r>
        <w:t xml:space="preserve"> </w:t>
      </w:r>
    </w:p>
    <w:p w:rsidR="00381D78" w:rsidRDefault="00381D78" w:rsidP="00A01E6C">
      <w:pPr>
        <w:pStyle w:val="Subtitle"/>
        <w:rPr>
          <w:rtl/>
        </w:rPr>
      </w:pPr>
      <w:r>
        <w:rPr>
          <w:rtl/>
        </w:rPr>
        <w:t>محیط کارو زیرساخت ها</w:t>
      </w:r>
    </w:p>
    <w:p w:rsidR="00381D78" w:rsidRPr="00381D78" w:rsidRDefault="00381D78" w:rsidP="00381D78">
      <w:r w:rsidRPr="00381D78">
        <w:rPr>
          <w:rtl/>
        </w:rPr>
        <w:t>برای توسعه پروژه مجموعه‌ای از ابزارها، محیط‌ها و زیرساخت‌های ساده و دانشجویی مورد استفاده قرار می‌گیرد. ابزارها و محیط‌های اصلی شامل موارد زیر است:</w:t>
      </w:r>
    </w:p>
    <w:p w:rsidR="00381D78" w:rsidRPr="00381D78" w:rsidRDefault="00381D78" w:rsidP="00381D78">
      <w:pPr>
        <w:bidi/>
        <w:jc w:val="left"/>
        <w:rPr>
          <w:rtl/>
        </w:rPr>
      </w:pPr>
      <w:r w:rsidRPr="00381D78">
        <w:rPr>
          <w:rtl/>
        </w:rPr>
        <w:t>محیط‌های توسعه (</w:t>
      </w:r>
      <w:r w:rsidRPr="00381D78">
        <w:t>Development Tools</w:t>
      </w:r>
      <w:r w:rsidRPr="00381D78">
        <w:rPr>
          <w:rtl/>
        </w:rPr>
        <w:t>)</w:t>
      </w:r>
    </w:p>
    <w:p w:rsidR="00381D78" w:rsidRPr="00F71A35" w:rsidRDefault="00381D78" w:rsidP="00F71A35">
      <w:pPr>
        <w:pStyle w:val="ListParagraph"/>
        <w:rPr>
          <w:rtl/>
        </w:rPr>
      </w:pPr>
      <w:r w:rsidRPr="00F71A35">
        <w:t>Visual Studio Code</w:t>
      </w:r>
      <w:r w:rsidRPr="00F71A35">
        <w:rPr>
          <w:rtl/>
        </w:rPr>
        <w:t> برای نوشتن کدهای بک‌اند و فرانت‌اند</w:t>
      </w:r>
    </w:p>
    <w:p w:rsidR="00381D78" w:rsidRPr="00F71A35" w:rsidRDefault="00381D78" w:rsidP="00F71A35">
      <w:pPr>
        <w:pStyle w:val="ListParagraph"/>
        <w:rPr>
          <w:rtl/>
        </w:rPr>
      </w:pPr>
      <w:r w:rsidRPr="00F71A35">
        <w:t>StarUML</w:t>
      </w:r>
      <w:r w:rsidRPr="00F71A35">
        <w:rPr>
          <w:rtl/>
        </w:rPr>
        <w:t xml:space="preserve"> برای رسم نمودارهای </w:t>
      </w:r>
      <w:r w:rsidRPr="00F71A35">
        <w:t>UML</w:t>
      </w:r>
    </w:p>
    <w:p w:rsidR="00381D78" w:rsidRPr="00F71A35" w:rsidRDefault="00381D78" w:rsidP="00F71A35">
      <w:pPr>
        <w:pStyle w:val="ListParagraph"/>
        <w:rPr>
          <w:rtl/>
        </w:rPr>
      </w:pPr>
      <w:r w:rsidRPr="00F71A35">
        <w:t>OmniPlan</w:t>
      </w:r>
      <w:r w:rsidRPr="00F71A35">
        <w:rPr>
          <w:rtl/>
        </w:rPr>
        <w:t xml:space="preserve"> برای مدیریت زمان‌بندی و ساخت </w:t>
      </w:r>
      <w:r w:rsidRPr="00F71A35">
        <w:t>WBS</w:t>
      </w:r>
      <w:r w:rsidRPr="00F71A35">
        <w:rPr>
          <w:rtl/>
        </w:rPr>
        <w:t xml:space="preserve"> و </w:t>
      </w:r>
      <w:r w:rsidRPr="00F71A35">
        <w:t>Network Diagram</w:t>
      </w:r>
    </w:p>
    <w:p w:rsidR="00381D78" w:rsidRPr="00F71A35" w:rsidRDefault="00381D78" w:rsidP="00F71A35">
      <w:pPr>
        <w:pStyle w:val="ListParagraph"/>
        <w:rPr>
          <w:rtl/>
        </w:rPr>
      </w:pPr>
      <w:r w:rsidRPr="00F71A35">
        <w:t>Microsoft Word</w:t>
      </w:r>
      <w:r w:rsidRPr="00F71A35">
        <w:rPr>
          <w:rtl/>
        </w:rPr>
        <w:t> برای تهیه و تدوین مستندات پروژه</w:t>
      </w:r>
    </w:p>
    <w:p w:rsidR="00381D78" w:rsidRPr="00F71A35" w:rsidRDefault="00381D78" w:rsidP="00F71A35">
      <w:pPr>
        <w:pStyle w:val="ListParagraph"/>
        <w:rPr>
          <w:rtl/>
        </w:rPr>
      </w:pPr>
      <w:r w:rsidRPr="00F71A35">
        <w:t>Figma</w:t>
      </w:r>
      <w:r w:rsidRPr="00F71A35">
        <w:rPr>
          <w:rtl/>
        </w:rPr>
        <w:t> برای طراحی اولیه رابط کاربری (</w:t>
      </w:r>
      <w:r w:rsidRPr="00F71A35">
        <w:t>Wireframe/UI</w:t>
      </w:r>
      <w:r w:rsidRPr="00F71A35">
        <w:rPr>
          <w:rtl/>
        </w:rPr>
        <w:t>)</w:t>
      </w:r>
    </w:p>
    <w:p w:rsidR="00381D78" w:rsidRPr="00381D78" w:rsidRDefault="00381D78" w:rsidP="00381D78">
      <w:pPr>
        <w:rPr>
          <w:rtl/>
        </w:rPr>
      </w:pPr>
      <w:r w:rsidRPr="00381D78">
        <w:rPr>
          <w:rtl/>
        </w:rPr>
        <w:t>تکنولوژی‌های نرم‌افزاری</w:t>
      </w:r>
    </w:p>
    <w:p w:rsidR="00381D78" w:rsidRPr="00381D78" w:rsidRDefault="00381D78" w:rsidP="00F71A35">
      <w:pPr>
        <w:pStyle w:val="ListParagraph"/>
        <w:rPr>
          <w:rtl/>
        </w:rPr>
      </w:pPr>
      <w:r w:rsidRPr="00381D78">
        <w:rPr>
          <w:b/>
          <w:bCs/>
        </w:rPr>
        <w:t>Back-End</w:t>
      </w:r>
      <w:r w:rsidRPr="00381D78">
        <w:rPr>
          <w:b/>
          <w:bCs/>
          <w:rtl/>
        </w:rPr>
        <w:t>:</w:t>
      </w:r>
      <w:r w:rsidRPr="00381D78">
        <w:rPr>
          <w:rtl/>
        </w:rPr>
        <w:t xml:space="preserve"> زبان </w:t>
      </w:r>
      <w:r w:rsidRPr="00381D78">
        <w:t>Python</w:t>
      </w:r>
      <w:r w:rsidRPr="00381D78">
        <w:rPr>
          <w:rtl/>
        </w:rPr>
        <w:t xml:space="preserve"> با فریم‌ورک </w:t>
      </w:r>
      <w:r w:rsidRPr="00381D78">
        <w:t>Django</w:t>
      </w:r>
    </w:p>
    <w:p w:rsidR="00381D78" w:rsidRPr="00381D78" w:rsidRDefault="00381D78" w:rsidP="00F71A35">
      <w:pPr>
        <w:pStyle w:val="ListParagraph"/>
        <w:rPr>
          <w:rtl/>
        </w:rPr>
      </w:pPr>
      <w:r w:rsidRPr="00381D78">
        <w:rPr>
          <w:b/>
          <w:bCs/>
        </w:rPr>
        <w:t>Front-End</w:t>
      </w:r>
      <w:r w:rsidRPr="00381D78">
        <w:rPr>
          <w:b/>
          <w:bCs/>
          <w:rtl/>
        </w:rPr>
        <w:t>:</w:t>
      </w:r>
      <w:r w:rsidRPr="00381D78">
        <w:rPr>
          <w:rtl/>
        </w:rPr>
        <w:t> </w:t>
      </w:r>
      <w:r w:rsidRPr="00381D78">
        <w:t xml:space="preserve">HTML </w:t>
      </w:r>
      <w:r w:rsidRPr="00381D78">
        <w:rPr>
          <w:rtl/>
        </w:rPr>
        <w:t>،</w:t>
      </w:r>
      <w:r w:rsidRPr="00381D78">
        <w:t xml:space="preserve">CSS </w:t>
      </w:r>
      <w:r w:rsidRPr="00381D78">
        <w:rPr>
          <w:rtl/>
        </w:rPr>
        <w:t>،</w:t>
      </w:r>
      <w:r w:rsidRPr="00381D78">
        <w:t>JavaScript</w:t>
      </w:r>
    </w:p>
    <w:p w:rsidR="00381D78" w:rsidRPr="00381D78" w:rsidRDefault="00381D78" w:rsidP="00F71A35">
      <w:pPr>
        <w:pStyle w:val="ListParagraph"/>
        <w:rPr>
          <w:rtl/>
        </w:rPr>
      </w:pPr>
      <w:r w:rsidRPr="00381D78">
        <w:rPr>
          <w:b/>
          <w:bCs/>
        </w:rPr>
        <w:t>Database</w:t>
      </w:r>
      <w:r w:rsidRPr="00381D78">
        <w:rPr>
          <w:b/>
          <w:bCs/>
          <w:rtl/>
        </w:rPr>
        <w:t>:</w:t>
      </w:r>
      <w:r w:rsidRPr="00381D78">
        <w:rPr>
          <w:rtl/>
        </w:rPr>
        <w:t xml:space="preserve"> پایگاه داده </w:t>
      </w:r>
      <w:r w:rsidRPr="00381D78">
        <w:t>PostgreSQL</w:t>
      </w:r>
    </w:p>
    <w:p w:rsidR="00381D78" w:rsidRPr="00381D78" w:rsidRDefault="00381D78" w:rsidP="00F71A35">
      <w:pPr>
        <w:pStyle w:val="ListParagraph"/>
        <w:rPr>
          <w:rtl/>
        </w:rPr>
      </w:pPr>
      <w:r w:rsidRPr="00381D78">
        <w:rPr>
          <w:b/>
          <w:bCs/>
        </w:rPr>
        <w:t>Version Control</w:t>
      </w:r>
      <w:r w:rsidRPr="00381D78">
        <w:rPr>
          <w:b/>
          <w:bCs/>
          <w:rtl/>
        </w:rPr>
        <w:t>:</w:t>
      </w:r>
      <w:r w:rsidRPr="00381D78">
        <w:rPr>
          <w:rtl/>
        </w:rPr>
        <w:t xml:space="preserve"> استفاده از </w:t>
      </w:r>
      <w:r w:rsidRPr="00381D78">
        <w:t>Git</w:t>
      </w:r>
      <w:r w:rsidRPr="00381D78">
        <w:rPr>
          <w:rtl/>
        </w:rPr>
        <w:t xml:space="preserve"> و مخزن </w:t>
      </w:r>
      <w:r w:rsidRPr="00381D78">
        <w:t>GitHub</w:t>
      </w:r>
      <w:r w:rsidRPr="00381D78">
        <w:rPr>
          <w:rtl/>
        </w:rPr>
        <w:t xml:space="preserve"> برای ذخیره و مدیریت نسخه‌ها</w:t>
      </w:r>
    </w:p>
    <w:p w:rsidR="00381D78" w:rsidRPr="00381D78" w:rsidRDefault="00381D78" w:rsidP="00381D78">
      <w:pPr>
        <w:bidi/>
        <w:jc w:val="left"/>
        <w:rPr>
          <w:rtl/>
        </w:rPr>
      </w:pPr>
      <w:r w:rsidRPr="00381D78">
        <w:rPr>
          <w:rtl/>
        </w:rPr>
        <w:t>زیرساخت اجرا (</w:t>
      </w:r>
      <w:r w:rsidRPr="00381D78">
        <w:t>Runtime Infrastructure</w:t>
      </w:r>
      <w:r w:rsidRPr="00381D78">
        <w:rPr>
          <w:rtl/>
        </w:rPr>
        <w:t>)</w:t>
      </w:r>
    </w:p>
    <w:p w:rsidR="00381D78" w:rsidRPr="00F71A35" w:rsidRDefault="00381D78" w:rsidP="00F71A35">
      <w:pPr>
        <w:pStyle w:val="ListParagraph"/>
        <w:rPr>
          <w:rtl/>
        </w:rPr>
      </w:pPr>
      <w:r w:rsidRPr="00F71A35">
        <w:rPr>
          <w:rtl/>
        </w:rPr>
        <w:t>اجرای سیستم به‌صورت محلی (</w:t>
      </w:r>
      <w:r w:rsidRPr="00F71A35">
        <w:t>Localhost</w:t>
      </w:r>
      <w:r w:rsidRPr="00F71A35">
        <w:rPr>
          <w:rtl/>
        </w:rPr>
        <w:t>) روی لپ‌تاپ اعضای تیم</w:t>
      </w:r>
    </w:p>
    <w:p w:rsidR="00381D78" w:rsidRPr="00F71A35" w:rsidRDefault="00381D78" w:rsidP="00F71A35">
      <w:pPr>
        <w:pStyle w:val="ListParagraph"/>
        <w:rPr>
          <w:rtl/>
        </w:rPr>
      </w:pPr>
      <w:r w:rsidRPr="00F71A35">
        <w:rPr>
          <w:rtl/>
        </w:rPr>
        <w:t xml:space="preserve">اجرای سرور </w:t>
      </w:r>
      <w:r w:rsidRPr="00F71A35">
        <w:t>Django</w:t>
      </w:r>
      <w:r w:rsidRPr="00F71A35">
        <w:rPr>
          <w:rtl/>
        </w:rPr>
        <w:t xml:space="preserve"> و پایگاه داده </w:t>
      </w:r>
      <w:r w:rsidRPr="00F71A35">
        <w:t>PostgreSQL</w:t>
      </w:r>
      <w:r w:rsidRPr="00F71A35">
        <w:rPr>
          <w:rtl/>
        </w:rPr>
        <w:t xml:space="preserve"> در محیط توسعه</w:t>
      </w:r>
    </w:p>
    <w:p w:rsidR="00381D78" w:rsidRPr="00F71A35" w:rsidRDefault="00381D78" w:rsidP="00F71A35">
      <w:pPr>
        <w:pStyle w:val="ListParagraph"/>
        <w:rPr>
          <w:rtl/>
        </w:rPr>
      </w:pPr>
      <w:r w:rsidRPr="00F71A35">
        <w:rPr>
          <w:rtl/>
        </w:rPr>
        <w:t>تست و دیباگ سیستم داخل محیط محلی بدون نیاز به سرورهای خارجی</w:t>
      </w:r>
    </w:p>
    <w:p w:rsidR="00381D78" w:rsidRPr="00381D78" w:rsidRDefault="00381D78" w:rsidP="00381D78">
      <w:pPr>
        <w:bidi/>
        <w:jc w:val="left"/>
        <w:rPr>
          <w:rtl/>
        </w:rPr>
      </w:pPr>
      <w:r w:rsidRPr="00381D78">
        <w:rPr>
          <w:rtl/>
        </w:rPr>
        <w:t>دامنه و هاست (</w:t>
      </w:r>
      <w:r w:rsidRPr="00381D78">
        <w:t>Hosting</w:t>
      </w:r>
      <w:r w:rsidRPr="00381D78">
        <w:rPr>
          <w:rtl/>
        </w:rPr>
        <w:t xml:space="preserve"> &amp; </w:t>
      </w:r>
      <w:r w:rsidRPr="00381D78">
        <w:t>Domain</w:t>
      </w:r>
      <w:r w:rsidRPr="00381D78">
        <w:rPr>
          <w:rtl/>
        </w:rPr>
        <w:t>)</w:t>
      </w:r>
    </w:p>
    <w:p w:rsidR="00381D78" w:rsidRPr="00381D78" w:rsidRDefault="00381D78" w:rsidP="00F71A35">
      <w:pPr>
        <w:rPr>
          <w:rtl/>
        </w:rPr>
      </w:pPr>
      <w:r w:rsidRPr="00381D78">
        <w:rPr>
          <w:rtl/>
        </w:rPr>
        <w:t>به دلیل دانشجویی بودن پروژه، از دامنه و هاست واقعی استفاده نمی‌شود.</w:t>
      </w:r>
    </w:p>
    <w:p w:rsidR="00381D78" w:rsidRPr="00381D78" w:rsidRDefault="00381D78" w:rsidP="00F71A35">
      <w:pPr>
        <w:rPr>
          <w:rtl/>
        </w:rPr>
      </w:pPr>
      <w:r w:rsidRPr="00381D78">
        <w:rPr>
          <w:rtl/>
        </w:rPr>
        <w:t>از سرویس‌های آزمایشی و رایگان استفاده می‌شود</w:t>
      </w:r>
    </w:p>
    <w:p w:rsidR="00381D78" w:rsidRPr="00F71A35" w:rsidRDefault="00381D78" w:rsidP="00F71A35">
      <w:pPr>
        <w:pStyle w:val="ListParagraph"/>
        <w:rPr>
          <w:rtl/>
        </w:rPr>
      </w:pPr>
      <w:r w:rsidRPr="00F71A35">
        <w:t>ngrok</w:t>
      </w:r>
      <w:r w:rsidRPr="00F71A35">
        <w:rPr>
          <w:rtl/>
        </w:rPr>
        <w:t xml:space="preserve"> برای ایجاد لینک موقت روی </w:t>
      </w:r>
      <w:r w:rsidRPr="00F71A35">
        <w:t>Localhost</w:t>
      </w:r>
    </w:p>
    <w:p w:rsidR="00381D78" w:rsidRPr="00F71A35" w:rsidRDefault="00381D78" w:rsidP="00F71A35">
      <w:pPr>
        <w:pStyle w:val="ListParagraph"/>
        <w:rPr>
          <w:rtl/>
        </w:rPr>
      </w:pPr>
      <w:r w:rsidRPr="00F71A35">
        <w:t>Railway / Render / Deta</w:t>
      </w:r>
      <w:r w:rsidRPr="00F71A35">
        <w:rPr>
          <w:rtl/>
        </w:rPr>
        <w:t> برای دیپلوی آزمایشی</w:t>
      </w:r>
    </w:p>
    <w:p w:rsidR="00381D78" w:rsidRPr="00381D78" w:rsidRDefault="00381D78" w:rsidP="00F71A35">
      <w:pPr>
        <w:pStyle w:val="ListParagraph"/>
        <w:rPr>
          <w:rtl/>
        </w:rPr>
      </w:pPr>
      <w:r w:rsidRPr="00381D78">
        <w:t>GitHub Pages</w:t>
      </w:r>
      <w:r w:rsidRPr="00381D78">
        <w:rPr>
          <w:rtl/>
        </w:rPr>
        <w:t xml:space="preserve"> فقط برای صفحات فرانت‌اند ساده</w:t>
      </w:r>
    </w:p>
    <w:p w:rsidR="00381D78" w:rsidRPr="00381D78" w:rsidRDefault="00381D78" w:rsidP="00F71A35">
      <w:pPr>
        <w:rPr>
          <w:rtl/>
        </w:rPr>
      </w:pPr>
      <w:r w:rsidRPr="00381D78">
        <w:rPr>
          <w:rtl/>
        </w:rPr>
        <w:t>این سرویس‌ها رایگان هستند و برای دمو و تست کافی‌اند.</w:t>
      </w:r>
    </w:p>
    <w:p w:rsidR="00381D78" w:rsidRPr="00381D78" w:rsidRDefault="00381D78" w:rsidP="00F71A35">
      <w:pPr>
        <w:rPr>
          <w:rtl/>
        </w:rPr>
      </w:pPr>
      <w:r w:rsidRPr="00381D78">
        <w:rPr>
          <w:rtl/>
        </w:rPr>
        <w:t>سخت‌افزار مورد نیاز</w:t>
      </w:r>
    </w:p>
    <w:p w:rsidR="00381D78" w:rsidRPr="00381D78" w:rsidRDefault="00381D78" w:rsidP="00F71A35">
      <w:pPr>
        <w:pStyle w:val="ListParagraph"/>
        <w:rPr>
          <w:rtl/>
        </w:rPr>
      </w:pPr>
      <w:r w:rsidRPr="00381D78">
        <w:rPr>
          <w:rtl/>
        </w:rPr>
        <w:t xml:space="preserve">یک لپ‌تاپ معمولی با سیستم‌عامل </w:t>
      </w:r>
      <w:r w:rsidRPr="00381D78">
        <w:t>Windows</w:t>
      </w:r>
      <w:r w:rsidRPr="00381D78">
        <w:rPr>
          <w:rtl/>
        </w:rPr>
        <w:t xml:space="preserve"> یا </w:t>
      </w:r>
      <w:r w:rsidRPr="00381D78">
        <w:t>macOS</w:t>
      </w:r>
    </w:p>
    <w:p w:rsidR="00381D78" w:rsidRPr="00381D78" w:rsidRDefault="00381D78" w:rsidP="00F71A35">
      <w:pPr>
        <w:pStyle w:val="ListParagraph"/>
        <w:rPr>
          <w:rtl/>
        </w:rPr>
      </w:pPr>
      <w:r w:rsidRPr="00381D78">
        <w:rPr>
          <w:rtl/>
        </w:rPr>
        <w:t xml:space="preserve">اینترنت برای هماهنگی تیم و کار با </w:t>
      </w:r>
      <w:r w:rsidRPr="00381D78">
        <w:t>GitHub</w:t>
      </w:r>
    </w:p>
    <w:p w:rsidR="00381D78" w:rsidRDefault="00381D78" w:rsidP="00F71A35">
      <w:pPr>
        <w:pStyle w:val="ListParagraph"/>
      </w:pPr>
      <w:r w:rsidRPr="00381D78">
        <w:rPr>
          <w:rtl/>
        </w:rPr>
        <w:t>منابع عادی (</w:t>
      </w:r>
      <w:r w:rsidRPr="00381D78">
        <w:t>CPU/RAM</w:t>
      </w:r>
      <w:r w:rsidRPr="00381D78">
        <w:rPr>
          <w:rtl/>
        </w:rPr>
        <w:t xml:space="preserve"> معمولی) چون پروژه حجم بالایی ندارد</w:t>
      </w:r>
    </w:p>
    <w:p w:rsidR="00F71A35" w:rsidRPr="00381D78" w:rsidRDefault="00F71A35" w:rsidP="00F71A35">
      <w:pPr>
        <w:rPr>
          <w:rtl/>
        </w:rPr>
      </w:pPr>
      <w:r>
        <w:rPr>
          <w:rFonts w:hint="cs"/>
          <w:rtl/>
        </w:rPr>
        <w:t>این ابزار ها قطعی نیستند و ممکن است با توجه به قطع بودن یا وصل بودن اینترنت بین الملل تغییر بکنند.</w:t>
      </w:r>
    </w:p>
    <w:p w:rsidR="00381D78" w:rsidRPr="00381D78" w:rsidRDefault="00381D78" w:rsidP="00381D78">
      <w:pPr>
        <w:rPr>
          <w:rtl/>
        </w:rPr>
      </w:pPr>
    </w:p>
    <w:p w:rsidR="00381D78" w:rsidRPr="00381D78" w:rsidRDefault="00381D78" w:rsidP="00381D78"/>
    <w:p w:rsidR="005D1AC7" w:rsidRDefault="00381D78" w:rsidP="00381D78">
      <w:pPr>
        <w:pStyle w:val="Heading1"/>
      </w:pPr>
      <w:bookmarkStart w:id="37" w:name="_Toc230355829"/>
      <w:r>
        <w:lastRenderedPageBreak/>
        <w:t>requirements</w:t>
      </w:r>
      <w:bookmarkEnd w:id="37"/>
    </w:p>
    <w:p w:rsidR="000C6C47" w:rsidRDefault="000C6C47" w:rsidP="00A01E6C">
      <w:pPr>
        <w:pStyle w:val="Subtitle"/>
      </w:pPr>
      <w:r>
        <w:rPr>
          <w:rFonts w:hint="cs"/>
          <w:rtl/>
        </w:rPr>
        <w:t>نیازمندی ها</w:t>
      </w:r>
    </w:p>
    <w:p w:rsidR="000C6C47" w:rsidRPr="000C6C47" w:rsidRDefault="000C6C47" w:rsidP="000C6C47">
      <w:pPr>
        <w:rPr>
          <w:rtl/>
        </w:rPr>
      </w:pPr>
    </w:p>
    <w:p w:rsidR="000C6C47" w:rsidRDefault="000C6C47" w:rsidP="00823536">
      <w:pPr>
        <w:pStyle w:val="Heading2"/>
        <w:rPr>
          <w:rtl/>
        </w:rPr>
      </w:pPr>
      <w:bookmarkStart w:id="38" w:name="_Toc230355830"/>
      <w:r w:rsidRPr="000C6C47">
        <w:t>Requirement</w:t>
      </w:r>
      <w:r w:rsidR="00C53101">
        <w:t>s definition</w:t>
      </w:r>
      <w:bookmarkEnd w:id="38"/>
    </w:p>
    <w:p w:rsidR="000C6C47" w:rsidRDefault="000C6C47" w:rsidP="00A01E6C">
      <w:pPr>
        <w:pStyle w:val="Subtitle"/>
        <w:rPr>
          <w:rtl/>
        </w:rPr>
      </w:pPr>
      <w:r>
        <w:rPr>
          <w:rFonts w:hint="cs"/>
          <w:rtl/>
        </w:rPr>
        <w:t>تعریف نیازمندی</w:t>
      </w:r>
      <w:r w:rsidR="00C53101">
        <w:rPr>
          <w:rFonts w:hint="cs"/>
          <w:rtl/>
        </w:rPr>
        <w:t xml:space="preserve"> ها</w:t>
      </w:r>
    </w:p>
    <w:p w:rsidR="00ED1CCB" w:rsidRDefault="00ED1CCB" w:rsidP="00ED1CCB">
      <w:pPr>
        <w:rPr>
          <w:rtl/>
        </w:rPr>
      </w:pPr>
      <w:r w:rsidRPr="00ED1CCB">
        <w:rPr>
          <w:rtl/>
        </w:rPr>
        <w:t>در این بخش نیازمندی‌های سیستم پیشنهادی برای سامانه سفارش آنلاین دوخت لباس مشخص می‌شود. این نیازمندی‌ها از طریق مصاحبه با خیاط، مشاهده فرآیند کارگاه خیاطی و بررسی اسناد موجود مانند دفتر ثبت سفارش‌ها استخراج شده‌اند. هدف این بخش مشخص کردن قابلیت‌ها و ویژگی‌هایی است که سیستم جدید باید داشته باشد</w:t>
      </w:r>
      <w:r>
        <w:rPr>
          <w:rFonts w:hint="cs"/>
          <w:rtl/>
        </w:rPr>
        <w:t>.</w:t>
      </w:r>
    </w:p>
    <w:p w:rsidR="00A01E6C" w:rsidRPr="00A01E6C" w:rsidRDefault="00A01E6C" w:rsidP="00823536">
      <w:pPr>
        <w:pStyle w:val="Heading2"/>
        <w:rPr>
          <w:rtl/>
        </w:rPr>
      </w:pPr>
    </w:p>
    <w:p w:rsidR="00A01E6C" w:rsidRDefault="00A01E6C" w:rsidP="00823536">
      <w:pPr>
        <w:pStyle w:val="Heading2"/>
      </w:pPr>
      <w:bookmarkStart w:id="39" w:name="_Toc230355831"/>
      <w:r w:rsidRPr="00A01E6C">
        <w:t xml:space="preserve">Requirements </w:t>
      </w:r>
      <w:r>
        <w:t>g</w:t>
      </w:r>
      <w:r w:rsidRPr="00A01E6C">
        <w:t xml:space="preserve">athering </w:t>
      </w:r>
      <w:r>
        <w:t>m</w:t>
      </w:r>
      <w:r w:rsidRPr="00A01E6C">
        <w:t>ethods</w:t>
      </w:r>
      <w:bookmarkEnd w:id="39"/>
    </w:p>
    <w:p w:rsidR="00A01E6C" w:rsidRDefault="00A01E6C" w:rsidP="00A01E6C">
      <w:pPr>
        <w:pStyle w:val="Subtitle"/>
        <w:rPr>
          <w:rtl/>
        </w:rPr>
      </w:pPr>
      <w:r>
        <w:rPr>
          <w:rFonts w:hint="cs"/>
          <w:rtl/>
        </w:rPr>
        <w:t>روش های جمع آوری نیازمندی ها</w:t>
      </w:r>
    </w:p>
    <w:p w:rsidR="00A01E6C" w:rsidRPr="00A01E6C" w:rsidRDefault="00A01E6C" w:rsidP="00055963">
      <w:pPr>
        <w:pStyle w:val="Heading3"/>
      </w:pPr>
      <w:r w:rsidRPr="00A01E6C">
        <w:rPr>
          <w:rtl/>
        </w:rPr>
        <w:t>مصاحبه</w:t>
      </w:r>
    </w:p>
    <w:p w:rsidR="00A01E6C" w:rsidRDefault="00A01E6C" w:rsidP="00A01E6C">
      <w:pPr>
        <w:rPr>
          <w:rtl/>
        </w:rPr>
      </w:pPr>
      <w:r>
        <w:rPr>
          <w:rFonts w:hint="cs"/>
          <w:rtl/>
        </w:rPr>
        <w:t>مصاحبه‌ای با صاحب کارگاه خیاطی انجام شد تا فرآیند فعلی ثبت سفارش، مشکلات موجود و نیازهای سیستم جدید مشخص شود.</w:t>
      </w:r>
    </w:p>
    <w:p w:rsidR="00A01E6C" w:rsidRDefault="00A01E6C" w:rsidP="00055963">
      <w:pPr>
        <w:pStyle w:val="Heading3"/>
        <w:rPr>
          <w:rtl/>
        </w:rPr>
      </w:pPr>
      <w:r>
        <w:rPr>
          <w:rFonts w:hint="cs"/>
          <w:rtl/>
        </w:rPr>
        <w:t>مشاهده</w:t>
      </w:r>
    </w:p>
    <w:p w:rsidR="00A01E6C" w:rsidRDefault="00A01E6C" w:rsidP="00A01E6C">
      <w:pPr>
        <w:rPr>
          <w:rtl/>
        </w:rPr>
      </w:pPr>
      <w:r>
        <w:rPr>
          <w:rFonts w:hint="cs"/>
          <w:rtl/>
        </w:rPr>
        <w:t>یکی از اعضای تیم فرآیند کار در کارگاه خیاطی را مشاهده کرد تا نحوه ثبت سفارش، گرفتن اندازه‌ها و پیگیری سفارش‌ها بررسی شود.</w:t>
      </w:r>
    </w:p>
    <w:p w:rsidR="00A01E6C" w:rsidRDefault="00A01E6C" w:rsidP="00055963">
      <w:pPr>
        <w:pStyle w:val="Heading3"/>
        <w:rPr>
          <w:rtl/>
        </w:rPr>
      </w:pPr>
      <w:r>
        <w:rPr>
          <w:rFonts w:hint="cs"/>
          <w:rtl/>
        </w:rPr>
        <w:t>تحلیل اسناد</w:t>
      </w:r>
    </w:p>
    <w:p w:rsidR="00A01E6C" w:rsidRDefault="00A01E6C" w:rsidP="00A01E6C">
      <w:pPr>
        <w:rPr>
          <w:rtl/>
        </w:rPr>
      </w:pPr>
      <w:r>
        <w:rPr>
          <w:rFonts w:hint="cs"/>
          <w:rtl/>
        </w:rPr>
        <w:t>دفتر ثبت سفارش و فرم‌های اندازه‌گیری مشتریان بررسی شد تا اطلاعاتی که در حال حاضر ثبت می‌شوند شناسایی شود.</w:t>
      </w:r>
    </w:p>
    <w:p w:rsidR="00A01E6C" w:rsidRPr="00A01E6C" w:rsidRDefault="00A01E6C" w:rsidP="00A01E6C">
      <w:pPr>
        <w:bidi/>
        <w:rPr>
          <w:rtl/>
        </w:rPr>
      </w:pPr>
    </w:p>
    <w:p w:rsidR="00A01E6C" w:rsidRDefault="00823536" w:rsidP="00823536">
      <w:pPr>
        <w:pStyle w:val="Heading2"/>
      </w:pPr>
      <w:bookmarkStart w:id="40" w:name="_Toc230355832"/>
      <w:r>
        <w:t>interview</w:t>
      </w:r>
      <w:bookmarkEnd w:id="40"/>
    </w:p>
    <w:p w:rsidR="00823536" w:rsidRDefault="00823536" w:rsidP="00823536">
      <w:pPr>
        <w:pStyle w:val="Subtitle"/>
        <w:rPr>
          <w:rtl/>
        </w:rPr>
      </w:pPr>
      <w:r>
        <w:rPr>
          <w:rFonts w:hint="cs"/>
          <w:rtl/>
        </w:rPr>
        <w:t>مصاحبه</w:t>
      </w:r>
    </w:p>
    <w:p w:rsidR="00823536" w:rsidRPr="00823536" w:rsidRDefault="00823536" w:rsidP="00823536">
      <w:pPr>
        <w:rPr>
          <w:rtl/>
        </w:rPr>
      </w:pPr>
      <w:r>
        <w:rPr>
          <w:rFonts w:hint="cs"/>
          <w:rtl/>
        </w:rPr>
        <w:t>مصاحبه با کارفرما:</w:t>
      </w:r>
    </w:p>
    <w:p w:rsidR="00823536" w:rsidRPr="00823536" w:rsidRDefault="00823536" w:rsidP="00055963">
      <w:pPr>
        <w:pStyle w:val="Heading3"/>
      </w:pPr>
      <w:r w:rsidRPr="00823536">
        <w:rPr>
          <w:rtl/>
        </w:rPr>
        <w:t>معرفی کسب‌وکار</w:t>
      </w:r>
    </w:p>
    <w:p w:rsidR="00823536" w:rsidRDefault="00823536" w:rsidP="00823536">
      <w:pPr>
        <w:rPr>
          <w:rtl/>
        </w:rPr>
      </w:pPr>
      <w:r>
        <w:rPr>
          <w:rFonts w:hint="cs"/>
          <w:rtl/>
        </w:rPr>
        <w:t>کارفرما دارای ۶ سال سابقه فعالیت در حوزه خیاطی انواع لباس بوده و یک سال اخیر به‌صورت تخصصی در زمینه تریکودوزی فعالیت می‌کند. خدمات شامل: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فروش لباس آماده</w:t>
      </w:r>
    </w:p>
    <w:p w:rsidR="00823536" w:rsidRDefault="00823536" w:rsidP="00823536">
      <w:pPr>
        <w:pStyle w:val="ListParagraph"/>
      </w:pPr>
      <w:r>
        <w:rPr>
          <w:rFonts w:hint="cs"/>
          <w:rtl/>
        </w:rPr>
        <w:t>ثبت سفارش و دوخت سفارشی</w:t>
      </w:r>
    </w:p>
    <w:p w:rsidR="00823536" w:rsidRDefault="00823536" w:rsidP="00823536">
      <w:pPr>
        <w:pStyle w:val="ListParagraph"/>
        <w:numPr>
          <w:ilvl w:val="0"/>
          <w:numId w:val="0"/>
        </w:numPr>
        <w:ind w:left="1080"/>
        <w:rPr>
          <w:rtl/>
        </w:rPr>
      </w:pPr>
    </w:p>
    <w:p w:rsidR="00823536" w:rsidRDefault="00823536" w:rsidP="00055963">
      <w:pPr>
        <w:pStyle w:val="Heading3"/>
        <w:rPr>
          <w:rtl/>
        </w:rPr>
      </w:pPr>
      <w:r>
        <w:rPr>
          <w:rFonts w:hint="cs"/>
          <w:rtl/>
        </w:rPr>
        <w:lastRenderedPageBreak/>
        <w:t>وضعیت فعلی ارتباط با مشتری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مراجعه حضوری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ثبت سفارش از طریق اینستاگرام</w:t>
      </w:r>
    </w:p>
    <w:p w:rsidR="00823536" w:rsidRDefault="00823536" w:rsidP="00055963">
      <w:pPr>
        <w:pStyle w:val="Heading3"/>
        <w:rPr>
          <w:rtl/>
        </w:rPr>
      </w:pPr>
      <w:r>
        <w:rPr>
          <w:rFonts w:hint="cs"/>
          <w:rtl/>
        </w:rPr>
        <w:t>مشکلات فعلی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نبود قالب استاندارد برای سفارش آنلاین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اشتباه در اندازه‌گیری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انتقال ناقص مدل موردنظر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نامشخص بودن قیمت نهایی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تردید مشتری هنگام ثبت سفارش</w:t>
      </w:r>
    </w:p>
    <w:p w:rsidR="00823536" w:rsidRDefault="00823536" w:rsidP="00055963">
      <w:pPr>
        <w:pStyle w:val="Heading3"/>
        <w:rPr>
          <w:rtl/>
        </w:rPr>
      </w:pPr>
      <w:r>
        <w:rPr>
          <w:rFonts w:hint="cs"/>
          <w:rtl/>
        </w:rPr>
        <w:t>اهداف از طراحی وب‌سایت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افزایش فروش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کاهش خطا در سفارش‌گیری آنلاین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مرتب‌سازی اطلاعات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جایگزینی سفارش‌گیری اینستاگرامی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گسترش کسب‌وکار</w:t>
      </w:r>
    </w:p>
    <w:p w:rsidR="00823536" w:rsidRDefault="00823536" w:rsidP="00055963">
      <w:pPr>
        <w:pStyle w:val="Heading3"/>
        <w:rPr>
          <w:rtl/>
        </w:rPr>
      </w:pPr>
      <w:r>
        <w:rPr>
          <w:rFonts w:hint="cs"/>
          <w:rtl/>
        </w:rPr>
        <w:t>انتظارات از سایت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فروش آنلاین لباس‌های آماده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امکان ثبت سفارش لباس سفارشی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نمایش قیمت تخمینی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مدیریت مراحل انجام سفارش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مدیریت محصولات توسط ادمین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طراحی مدرن و شیک</w:t>
      </w:r>
    </w:p>
    <w:p w:rsidR="00823536" w:rsidRDefault="00823536" w:rsidP="00823536">
      <w:pPr>
        <w:pStyle w:val="ListParagraph"/>
      </w:pPr>
      <w:r w:rsidRPr="00823536">
        <w:rPr>
          <w:rtl/>
        </w:rPr>
        <w:t>سازگاری کامل با موبایل</w:t>
      </w:r>
    </w:p>
    <w:p w:rsidR="00823536" w:rsidRDefault="00823536" w:rsidP="00823536">
      <w:pPr>
        <w:pStyle w:val="ListParagraph"/>
        <w:numPr>
          <w:ilvl w:val="0"/>
          <w:numId w:val="0"/>
        </w:numPr>
        <w:ind w:left="1080"/>
        <w:rPr>
          <w:rtl/>
        </w:rPr>
      </w:pPr>
    </w:p>
    <w:p w:rsidR="00823536" w:rsidRDefault="00823536" w:rsidP="00823536">
      <w:pPr>
        <w:rPr>
          <w:rtl/>
        </w:rPr>
      </w:pPr>
      <w:r>
        <w:rPr>
          <w:rFonts w:hint="cs"/>
          <w:rtl/>
        </w:rPr>
        <w:t>مصاحبه با کاربر:</w:t>
      </w:r>
    </w:p>
    <w:p w:rsidR="00823536" w:rsidRDefault="00823536" w:rsidP="00055963">
      <w:pPr>
        <w:pStyle w:val="Heading3"/>
        <w:rPr>
          <w:rFonts w:ascii="Times New Roman" w:hAnsi="Times New Roman" w:cs="Times New Roman"/>
          <w:noProof w:val="0"/>
        </w:rPr>
      </w:pPr>
      <w:r w:rsidRPr="00823536">
        <w:rPr>
          <w:rFonts w:hint="cs"/>
          <w:rtl/>
        </w:rPr>
        <w:t xml:space="preserve"> </w:t>
      </w:r>
      <w:r>
        <w:rPr>
          <w:rFonts w:hint="cs"/>
          <w:rtl/>
        </w:rPr>
        <w:t>رفتار خرید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خرید فصلی لباس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استفاده از فروشگاه حضوری و اینستاگرام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تجربه سفارش دوخت سفارشی (با خطا در اندازه)</w:t>
      </w:r>
    </w:p>
    <w:p w:rsidR="00823536" w:rsidRPr="00823536" w:rsidRDefault="00823536" w:rsidP="00055963">
      <w:pPr>
        <w:pStyle w:val="Heading3"/>
        <w:rPr>
          <w:rtl/>
        </w:rPr>
      </w:pPr>
      <w:r w:rsidRPr="00823536">
        <w:rPr>
          <w:rtl/>
        </w:rPr>
        <w:t>مشکلات تجربه‌شده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اشتباه در اندازه‌ها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تفاوت رنگ با عکس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نامشخص بودن قیمت نهایی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انصراف از خرید به دلیل ابهام قیمت</w:t>
      </w:r>
    </w:p>
    <w:p w:rsidR="00823536" w:rsidRDefault="00823536" w:rsidP="00055963">
      <w:pPr>
        <w:pStyle w:val="Heading3"/>
        <w:rPr>
          <w:rtl/>
        </w:rPr>
      </w:pPr>
      <w:r>
        <w:rPr>
          <w:rFonts w:hint="cs"/>
          <w:rtl/>
        </w:rPr>
        <w:lastRenderedPageBreak/>
        <w:t>انتظارات از سایت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مشاهده کامل مدل‌ها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نمایش قیمت و سایز مشخص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امکان وارد کردن اندازه‌ها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نمایش قیمت تخمینی قبل از ثبت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نمایش وضعیت سفارش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نمایش تاریخ تقریبی تحویل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آموزش تصویری اندازه‌گیری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پرداخت آنلاین (ترجیحاً بیعانه)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نمایش نظرات مشتریان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درگاه پرداخت امن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طراحی مدرن و حرفه‌ای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سازگاری کامل با موبایل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امکان ارتباط سریع (چت یا واتساپ)</w:t>
      </w:r>
    </w:p>
    <w:p w:rsidR="00823536" w:rsidRDefault="00823536" w:rsidP="00823536"/>
    <w:p w:rsidR="00823536" w:rsidRDefault="00823536" w:rsidP="00823536">
      <w:pPr>
        <w:pStyle w:val="ListParagraph"/>
        <w:numPr>
          <w:ilvl w:val="0"/>
          <w:numId w:val="0"/>
        </w:numPr>
        <w:ind w:left="1080"/>
        <w:rPr>
          <w:rtl/>
        </w:rPr>
      </w:pPr>
    </w:p>
    <w:p w:rsidR="00823536" w:rsidRPr="00823536" w:rsidRDefault="00823536" w:rsidP="00823536">
      <w:pPr>
        <w:rPr>
          <w:rStyle w:val="SubtleEmphasis"/>
          <w:rtl/>
        </w:rPr>
      </w:pPr>
      <w:r w:rsidRPr="00823536">
        <w:rPr>
          <w:rStyle w:val="SubtleEmphasis"/>
          <w:rFonts w:hint="cs"/>
          <w:rtl/>
        </w:rPr>
        <w:t>فایل</w:t>
      </w:r>
      <w:r>
        <w:rPr>
          <w:rStyle w:val="SubtleEmphasis"/>
          <w:rFonts w:hint="cs"/>
          <w:rtl/>
        </w:rPr>
        <w:t xml:space="preserve"> های</w:t>
      </w:r>
      <w:r w:rsidRPr="00823536">
        <w:rPr>
          <w:rStyle w:val="SubtleEmphasis"/>
          <w:rFonts w:hint="cs"/>
          <w:rtl/>
        </w:rPr>
        <w:t xml:space="preserve"> مصاحبه ضمیمه فایل مستندات شده است</w:t>
      </w:r>
    </w:p>
    <w:p w:rsidR="00823536" w:rsidRPr="00823536" w:rsidRDefault="00823536" w:rsidP="00823536">
      <w:pPr>
        <w:bidi/>
        <w:rPr>
          <w:rtl/>
        </w:rPr>
      </w:pPr>
    </w:p>
    <w:p w:rsidR="000C6C47" w:rsidRDefault="000C6C47" w:rsidP="000C6C47">
      <w:pPr>
        <w:bidi/>
      </w:pPr>
    </w:p>
    <w:p w:rsidR="00823536" w:rsidRDefault="00823536" w:rsidP="00823536">
      <w:pPr>
        <w:pStyle w:val="Heading2"/>
      </w:pPr>
      <w:bookmarkStart w:id="41" w:name="_Toc230355833"/>
      <w:r>
        <w:t>observation</w:t>
      </w:r>
      <w:bookmarkEnd w:id="41"/>
    </w:p>
    <w:p w:rsidR="00823536" w:rsidRDefault="00823536" w:rsidP="00823536">
      <w:pPr>
        <w:pStyle w:val="Subtitle"/>
        <w:rPr>
          <w:rtl/>
        </w:rPr>
      </w:pPr>
      <w:r>
        <w:rPr>
          <w:rFonts w:hint="cs"/>
          <w:rtl/>
        </w:rPr>
        <w:t>مشاهده</w:t>
      </w:r>
    </w:p>
    <w:p w:rsidR="00823536" w:rsidRDefault="00823536" w:rsidP="00823536">
      <w:pPr>
        <w:bidi/>
        <w:rPr>
          <w:rtl/>
        </w:rPr>
      </w:pPr>
    </w:p>
    <w:p w:rsidR="00823536" w:rsidRDefault="00823536" w:rsidP="00823536">
      <w:pPr>
        <w:rPr>
          <w:rtl/>
        </w:rPr>
      </w:pPr>
      <w:r>
        <w:rPr>
          <w:rFonts w:hint="cs"/>
          <w:rtl/>
        </w:rPr>
        <w:t>با توجه به نزدیکی کارفرما با یکی از اعضای تیم از روش مشاهده استفاده شد</w:t>
      </w:r>
    </w:p>
    <w:p w:rsidR="00823536" w:rsidRDefault="00823536" w:rsidP="00823536">
      <w:pPr>
        <w:rPr>
          <w:rtl/>
        </w:rPr>
      </w:pPr>
    </w:p>
    <w:p w:rsidR="00823536" w:rsidRPr="00823536" w:rsidRDefault="00823536" w:rsidP="00055963">
      <w:pPr>
        <w:pStyle w:val="Heading3"/>
        <w:rPr>
          <w:rtl/>
        </w:rPr>
      </w:pPr>
      <w:r w:rsidRPr="00823536">
        <w:rPr>
          <w:rtl/>
        </w:rPr>
        <w:t>فرایند فعلی فروش لباس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مشتری مدل را حضوری یا از اینستاگرام انتخاب می‌کند.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درباره سایز و قیمت سؤال می‌پرسد.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پرداخت انجام می‌شود.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محصول تحویل داده می‌شود.</w:t>
      </w:r>
    </w:p>
    <w:p w:rsidR="00823536" w:rsidRDefault="00823536" w:rsidP="00055963">
      <w:pPr>
        <w:pStyle w:val="Heading3"/>
        <w:rPr>
          <w:rtl/>
        </w:rPr>
      </w:pPr>
      <w:r>
        <w:rPr>
          <w:rFonts w:hint="cs"/>
          <w:rtl/>
        </w:rPr>
        <w:t>مشکلات مشاهده‌شده: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اطلاعات کامل و یک‌جا در دسترس نیست.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پاسخگویی زمان‌بر است.</w:t>
      </w:r>
    </w:p>
    <w:p w:rsidR="00823536" w:rsidRPr="00823536" w:rsidRDefault="00823536" w:rsidP="00823536">
      <w:pPr>
        <w:pStyle w:val="ListParagraph"/>
        <w:rPr>
          <w:rtl/>
        </w:rPr>
      </w:pPr>
      <w:r w:rsidRPr="00823536">
        <w:rPr>
          <w:rtl/>
        </w:rPr>
        <w:t>مدیریت سفارش‌ها به‌صورت دستی انجام می‌شود.</w:t>
      </w:r>
    </w:p>
    <w:p w:rsidR="00823536" w:rsidRDefault="00823536" w:rsidP="00823536">
      <w:pPr>
        <w:spacing w:before="0" w:after="0"/>
        <w:rPr>
          <w:rtl/>
          <w:lang w:bidi="ar-SA"/>
        </w:rPr>
      </w:pPr>
    </w:p>
    <w:p w:rsidR="00823536" w:rsidRDefault="00823536" w:rsidP="00055963">
      <w:pPr>
        <w:pStyle w:val="Heading3"/>
      </w:pPr>
      <w:r>
        <w:rPr>
          <w:rFonts w:hint="cs"/>
          <w:rtl/>
        </w:rPr>
        <w:lastRenderedPageBreak/>
        <w:t>فرآیند فعلی سفارش دوخت سفارشی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مشتری مدل را ارسال یا انتخاب می‌کند.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اندازه‌ها به‌صورت پیام یا حضوری اعلام می‌شود.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قیمت به‌صورت تقریبی اعلام می‌شود.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دوخت انجام می‌شود.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تحویل انجام می‌شود.</w:t>
      </w:r>
    </w:p>
    <w:p w:rsidR="00823536" w:rsidRDefault="00823536" w:rsidP="00055963">
      <w:pPr>
        <w:pStyle w:val="Heading3"/>
        <w:rPr>
          <w:rtl/>
        </w:rPr>
      </w:pPr>
      <w:r>
        <w:rPr>
          <w:rFonts w:hint="cs"/>
          <w:rtl/>
        </w:rPr>
        <w:t>مشکلات مشاهده‌شده: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نبود فرم استاندارد ثبت اندازه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خطای بالا در اندازه‌گیری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نبود محاسبه دقیق قیمت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عدم ثبت سیستمی اطلاعات</w:t>
      </w:r>
    </w:p>
    <w:p w:rsidR="00823536" w:rsidRDefault="00823536" w:rsidP="00823536">
      <w:pPr>
        <w:pStyle w:val="ListParagraph"/>
        <w:rPr>
          <w:rtl/>
        </w:rPr>
      </w:pPr>
      <w:r>
        <w:rPr>
          <w:rFonts w:hint="cs"/>
          <w:rtl/>
        </w:rPr>
        <w:t>نبود پیگیری وضعیت سفارش</w:t>
      </w:r>
    </w:p>
    <w:p w:rsidR="00823536" w:rsidRDefault="00823536" w:rsidP="00823536">
      <w:pPr>
        <w:rPr>
          <w:rtl/>
        </w:rPr>
      </w:pPr>
    </w:p>
    <w:p w:rsidR="005469C2" w:rsidRDefault="005469C2" w:rsidP="005469C2">
      <w:pPr>
        <w:pStyle w:val="Heading2"/>
      </w:pPr>
      <w:bookmarkStart w:id="42" w:name="_Toc230355834"/>
      <w:r>
        <w:t>document analysis</w:t>
      </w:r>
      <w:bookmarkEnd w:id="42"/>
    </w:p>
    <w:p w:rsidR="005469C2" w:rsidRDefault="005469C2" w:rsidP="005469C2">
      <w:pPr>
        <w:pStyle w:val="Subtitle"/>
        <w:rPr>
          <w:rtl/>
        </w:rPr>
      </w:pPr>
      <w:r>
        <w:rPr>
          <w:rFonts w:hint="cs"/>
          <w:rtl/>
        </w:rPr>
        <w:t>تحلیل اسناد</w:t>
      </w:r>
    </w:p>
    <w:p w:rsidR="005469C2" w:rsidRDefault="005469C2" w:rsidP="005469C2">
      <w:pPr>
        <w:pStyle w:val="NormalWeb"/>
        <w:bidi/>
        <w:rPr>
          <w:color w:val="000000"/>
          <w:rtl/>
        </w:rPr>
      </w:pPr>
      <w:r>
        <w:rPr>
          <w:rFonts w:hint="cs"/>
          <w:color w:val="000000"/>
          <w:rtl/>
        </w:rPr>
        <w:t>بر اساس بررسی هزینه‌های متریال و فرآیند دوخت:</w:t>
      </w:r>
    </w:p>
    <w:p w:rsidR="005469C2" w:rsidRPr="005469C2" w:rsidRDefault="005469C2" w:rsidP="00055963">
      <w:pPr>
        <w:pStyle w:val="Heading3"/>
        <w:rPr>
          <w:rtl/>
        </w:rPr>
      </w:pPr>
      <w:r w:rsidRPr="005469C2">
        <w:rPr>
          <w:rtl/>
        </w:rPr>
        <w:t>نیازمندی ثبت اندازه ها</w:t>
      </w:r>
    </w:p>
    <w:p w:rsidR="005469C2" w:rsidRDefault="005469C2" w:rsidP="005469C2">
      <w:pPr>
        <w:rPr>
          <w:rtl/>
        </w:rPr>
      </w:pPr>
      <w:r>
        <w:rPr>
          <w:rFonts w:hint="cs"/>
          <w:rtl/>
        </w:rPr>
        <w:t>سیستم باید:</w:t>
      </w:r>
    </w:p>
    <w:p w:rsid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اندازه‌های مشتری را به‌صورت طبقه‌بندی‌شده ذخیره کند.</w:t>
      </w:r>
    </w:p>
    <w:p w:rsid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در پنل خیاط به‌صورت واضح نمایش دهد.</w:t>
      </w:r>
    </w:p>
    <w:p w:rsidR="005469C2" w:rsidRDefault="005469C2" w:rsidP="00055963">
      <w:pPr>
        <w:pStyle w:val="Heading3"/>
        <w:rPr>
          <w:rtl/>
        </w:rPr>
      </w:pPr>
      <w:r>
        <w:rPr>
          <w:rFonts w:hint="cs"/>
          <w:rtl/>
        </w:rPr>
        <w:t>اندازه‌های موردنیاز:</w:t>
      </w:r>
    </w:p>
    <w:p w:rsidR="005469C2" w:rsidRPr="005469C2" w:rsidRDefault="005469C2" w:rsidP="005469C2">
      <w:pPr>
        <w:rPr>
          <w:b/>
          <w:bCs/>
          <w:rtl/>
        </w:rPr>
      </w:pPr>
      <w:r w:rsidRPr="005469C2">
        <w:rPr>
          <w:rStyle w:val="Strong"/>
          <w:rFonts w:eastAsiaTheme="majorEastAsia" w:hint="cs"/>
          <w:b/>
          <w:bCs w:val="0"/>
          <w:color w:val="000000"/>
          <w:rtl/>
        </w:rPr>
        <w:t>تیشرت و بلوز:</w:t>
      </w:r>
    </w:p>
    <w:p w:rsid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قد لباس</w:t>
      </w:r>
    </w:p>
    <w:p w:rsid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عرض پایین لباس</w:t>
      </w:r>
    </w:p>
    <w:p w:rsid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قد آستین</w:t>
      </w:r>
    </w:p>
    <w:p w:rsidR="005469C2" w:rsidRPr="005469C2" w:rsidRDefault="005469C2" w:rsidP="005469C2">
      <w:pPr>
        <w:rPr>
          <w:b/>
          <w:bCs/>
          <w:rtl/>
        </w:rPr>
      </w:pPr>
      <w:r w:rsidRPr="005469C2">
        <w:rPr>
          <w:rStyle w:val="Strong"/>
          <w:rFonts w:eastAsiaTheme="majorEastAsia" w:hint="cs"/>
          <w:b/>
          <w:bCs w:val="0"/>
          <w:color w:val="000000"/>
          <w:rtl/>
        </w:rPr>
        <w:t>شلوار: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قد شلوار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دمپا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کمر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دور ران</w:t>
      </w:r>
    </w:p>
    <w:p w:rsidR="005469C2" w:rsidRDefault="005469C2" w:rsidP="005469C2">
      <w:pPr>
        <w:spacing w:before="0" w:after="0"/>
        <w:rPr>
          <w:rtl/>
          <w:lang w:bidi="ar-SA"/>
        </w:rPr>
      </w:pPr>
    </w:p>
    <w:p w:rsidR="005469C2" w:rsidRDefault="005469C2" w:rsidP="005469C2">
      <w:pPr>
        <w:pStyle w:val="NormalWeb"/>
        <w:bidi/>
        <w:rPr>
          <w:color w:val="000000"/>
          <w:rtl/>
        </w:rPr>
      </w:pPr>
    </w:p>
    <w:p w:rsidR="005469C2" w:rsidRPr="005469C2" w:rsidRDefault="005469C2" w:rsidP="00055963">
      <w:pPr>
        <w:pStyle w:val="Heading3"/>
        <w:rPr>
          <w:rtl/>
        </w:rPr>
      </w:pPr>
      <w:r w:rsidRPr="005469C2">
        <w:rPr>
          <w:rtl/>
        </w:rPr>
        <w:lastRenderedPageBreak/>
        <w:t xml:space="preserve">نیازمندی محاسبه تخمین قیمت </w:t>
      </w:r>
    </w:p>
    <w:p w:rsidR="005469C2" w:rsidRDefault="005469C2" w:rsidP="005469C2">
      <w:pPr>
        <w:rPr>
          <w:rtl/>
        </w:rPr>
      </w:pPr>
      <w:r>
        <w:rPr>
          <w:rFonts w:hint="cs"/>
          <w:rtl/>
        </w:rPr>
        <w:t>سیستم باید قابلیت ثبت موارد زیر را داشته باشد:</w:t>
      </w:r>
    </w:p>
    <w:p w:rsid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قیمت هر متر پارچه</w:t>
      </w:r>
    </w:p>
    <w:p w:rsid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عرض پارچه (سانتی‌متر)</w:t>
      </w:r>
    </w:p>
    <w:p w:rsidR="005469C2" w:rsidRDefault="005469C2" w:rsidP="005469C2">
      <w:pPr>
        <w:rPr>
          <w:rtl/>
        </w:rPr>
      </w:pPr>
      <w:r>
        <w:rPr>
          <w:rFonts w:hint="cs"/>
          <w:rtl/>
        </w:rPr>
        <w:t>سپس سیستم باید بتواند:</w:t>
      </w:r>
    </w:p>
    <w:p w:rsid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متراژ تقریبی پارچه موردنیاز را محاسبه کند</w:t>
      </w:r>
    </w:p>
    <w:p w:rsid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قیمت مصرفی پارچه را تخمین بزند</w:t>
      </w:r>
    </w:p>
    <w:p w:rsid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قیمت نهایی تقریبی را به مشتری نمایش دهد</w:t>
      </w:r>
    </w:p>
    <w:p w:rsidR="005469C2" w:rsidRPr="005469C2" w:rsidRDefault="005469C2" w:rsidP="005469C2">
      <w:pPr>
        <w:bidi/>
        <w:rPr>
          <w:rtl/>
        </w:rPr>
      </w:pPr>
    </w:p>
    <w:p w:rsidR="007A546E" w:rsidRPr="00A01E6C" w:rsidRDefault="007A546E" w:rsidP="00823536">
      <w:pPr>
        <w:pStyle w:val="Heading2"/>
      </w:pPr>
      <w:bookmarkStart w:id="43" w:name="_Toc230355835"/>
      <w:r w:rsidRPr="00A01E6C">
        <w:t>functional Requirements</w:t>
      </w:r>
      <w:bookmarkEnd w:id="43"/>
    </w:p>
    <w:p w:rsidR="007A546E" w:rsidRPr="007A546E" w:rsidRDefault="007A546E" w:rsidP="00A01E6C">
      <w:pPr>
        <w:pStyle w:val="Subtitle"/>
        <w:rPr>
          <w:rtl/>
        </w:rPr>
      </w:pPr>
      <w:r>
        <w:rPr>
          <w:rFonts w:hint="cs"/>
          <w:rtl/>
        </w:rPr>
        <w:t>نیازمندی های کارکردی</w:t>
      </w:r>
    </w:p>
    <w:p w:rsidR="000C6C47" w:rsidRDefault="000C6C47" w:rsidP="007A546E">
      <w:pPr>
        <w:rPr>
          <w:rtl/>
        </w:rPr>
      </w:pPr>
      <w:r>
        <w:rPr>
          <w:rFonts w:hint="cs"/>
          <w:rtl/>
        </w:rPr>
        <w:t>قابلیت‌هایی که سیستم باید انجام دهد.</w:t>
      </w:r>
    </w:p>
    <w:p w:rsidR="005469C2" w:rsidRPr="00F3540A" w:rsidRDefault="005469C2" w:rsidP="00055963">
      <w:pPr>
        <w:pStyle w:val="Heading3"/>
      </w:pPr>
      <w:r w:rsidRPr="00F3540A">
        <w:rPr>
          <w:rtl/>
        </w:rPr>
        <w:t>مدیریت کاربران</w:t>
      </w:r>
      <w:r w:rsidR="000115EF">
        <w:rPr>
          <w:rFonts w:hint="cs"/>
          <w:rtl/>
        </w:rPr>
        <w:t xml:space="preserve"> و خیاط ها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سیستم باید امکان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ثبت‌نام مشتری</w:t>
      </w:r>
      <w:r w:rsidR="000115EF">
        <w:rPr>
          <w:rStyle w:val="Strong"/>
          <w:rFonts w:eastAsiaTheme="majorEastAsia" w:hint="cs"/>
          <w:bCs w:val="0"/>
          <w:i w:val="0"/>
          <w:color w:val="7C354D" w:themeColor="accent4" w:themeShade="80"/>
          <w:rtl/>
        </w:rPr>
        <w:t xml:space="preserve"> و خیاط جدید(در این پروژه فعلا یک خیاط داریم ) 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tl/>
        </w:rPr>
        <w:t>با اطلاعاتی مانند نام، ایمیل و شماره تماس را فراهم کند.</w:t>
      </w:r>
    </w:p>
    <w:p w:rsidR="000115EF" w:rsidRPr="005469C2" w:rsidRDefault="005469C2" w:rsidP="000115EF">
      <w:pPr>
        <w:pStyle w:val="ListParagraph"/>
        <w:rPr>
          <w:rtl/>
        </w:rPr>
      </w:pPr>
      <w:r w:rsidRPr="005469C2">
        <w:rPr>
          <w:rtl/>
        </w:rPr>
        <w:t>سیستم باید امکان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ورود کاربران ثبت‌نام‌شده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tl/>
        </w:rPr>
        <w:t>به حساب کاربری را فراهم کند.</w:t>
      </w:r>
    </w:p>
    <w:p w:rsidR="005469C2" w:rsidRDefault="005469C2" w:rsidP="006B0573">
      <w:pPr>
        <w:bidi/>
        <w:spacing w:before="0" w:after="0"/>
        <w:rPr>
          <w:rtl/>
        </w:rPr>
      </w:pPr>
    </w:p>
    <w:p w:rsidR="005469C2" w:rsidRDefault="005469C2" w:rsidP="00055963">
      <w:pPr>
        <w:pStyle w:val="Heading3"/>
        <w:rPr>
          <w:color w:val="000000"/>
        </w:rPr>
      </w:pPr>
      <w:r w:rsidRPr="00F3540A">
        <w:rPr>
          <w:rtl/>
        </w:rPr>
        <w:t>فروش لباس آماده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سیستم باید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لیست لباس‌های آماده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tl/>
        </w:rPr>
        <w:t>را همراه با تصویر، سایز، رنگ، قیمت و توضیحات نمایش دهد.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مشتری باید بتواند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لباس آماده را انتخاب کرده و به سبد خرید اضافه کند</w:t>
      </w:r>
      <w:r w:rsidRPr="005469C2">
        <w:rPr>
          <w:rtl/>
        </w:rPr>
        <w:t>.</w:t>
      </w:r>
    </w:p>
    <w:p w:rsidR="005469C2" w:rsidRDefault="005469C2" w:rsidP="005469C2">
      <w:pPr>
        <w:spacing w:before="0" w:after="0"/>
        <w:rPr>
          <w:rtl/>
          <w:lang w:bidi="ar-SA"/>
        </w:rPr>
      </w:pPr>
    </w:p>
    <w:p w:rsidR="005469C2" w:rsidRPr="00F3540A" w:rsidRDefault="005469C2" w:rsidP="00055963">
      <w:pPr>
        <w:pStyle w:val="Heading3"/>
      </w:pPr>
      <w:r w:rsidRPr="00F3540A">
        <w:rPr>
          <w:rtl/>
        </w:rPr>
        <w:t>ثبت سفارش دوخت سفارشی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مشتری باید بتواند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مدل لباس موردنظر خود را انتخاب کند</w:t>
      </w:r>
      <w:r w:rsidRPr="005469C2">
        <w:rPr>
          <w:rtl/>
        </w:rPr>
        <w:t>.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سیستم باید یک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فرم استاندارد برای وارد کردن اندازه‌های بدن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tl/>
        </w:rPr>
        <w:t>ارائه دهد.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مشتری باید بتواند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نوع پارچه و رنگ موردنظر خود را انتخاب کند</w:t>
      </w:r>
      <w:r w:rsidRPr="005469C2">
        <w:rPr>
          <w:rtl/>
        </w:rPr>
        <w:t>.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سیستم باید بتواند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بر اساس مدل لباس، پارچه و اندازه‌ها قیمت تقریبی سفارش را محاسبه و نمایش دهد</w:t>
      </w:r>
      <w:r w:rsidRPr="005469C2">
        <w:rPr>
          <w:rtl/>
        </w:rPr>
        <w:t>.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مشتری باید بتواند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تاریخ تقریبی</w:t>
      </w:r>
      <w:r w:rsidR="00D0745A">
        <w:rPr>
          <w:rStyle w:val="Strong"/>
          <w:rFonts w:eastAsiaTheme="majorEastAsia" w:hint="cs"/>
          <w:bCs w:val="0"/>
          <w:i w:val="0"/>
          <w:color w:val="7C354D" w:themeColor="accent4" w:themeShade="80"/>
          <w:rtl/>
        </w:rPr>
        <w:t xml:space="preserve"> و قیمت تقریبی رو مشاهده 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کند</w:t>
      </w:r>
      <w:r w:rsidRPr="005469C2">
        <w:rPr>
          <w:rtl/>
        </w:rPr>
        <w:t>.</w:t>
      </w:r>
    </w:p>
    <w:p w:rsidR="005469C2" w:rsidRPr="005469C2" w:rsidRDefault="005469C2" w:rsidP="005469C2">
      <w:pPr>
        <w:pStyle w:val="ListParagraph"/>
        <w:rPr>
          <w:rtl/>
        </w:rPr>
      </w:pPr>
      <w:r w:rsidRPr="005469C2">
        <w:rPr>
          <w:rtl/>
        </w:rPr>
        <w:t>پس از تأیید مشتری، سیستم باید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سفارش را ثبت و ذخیره کند</w:t>
      </w:r>
      <w:r w:rsidRPr="005469C2">
        <w:rPr>
          <w:rtl/>
        </w:rPr>
        <w:t>.</w:t>
      </w:r>
    </w:p>
    <w:p w:rsidR="005469C2" w:rsidRDefault="005469C2" w:rsidP="005469C2">
      <w:pPr>
        <w:spacing w:before="0" w:after="0"/>
        <w:rPr>
          <w:rtl/>
          <w:lang w:bidi="ar-SA"/>
        </w:rPr>
      </w:pPr>
    </w:p>
    <w:p w:rsidR="005469C2" w:rsidRPr="00F3540A" w:rsidRDefault="005469C2" w:rsidP="00055963">
      <w:pPr>
        <w:pStyle w:val="Heading3"/>
      </w:pPr>
      <w:r w:rsidRPr="00F3540A">
        <w:rPr>
          <w:rtl/>
        </w:rPr>
        <w:t>مدیریت سفارش‌ها (خیاط)</w:t>
      </w:r>
    </w:p>
    <w:p w:rsidR="005469C2" w:rsidRP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خیاط</w:t>
      </w:r>
      <w:r w:rsidRPr="005469C2">
        <w:rPr>
          <w:rtl/>
        </w:rPr>
        <w:t xml:space="preserve"> باید بتواند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لیست تمام سفارش‌ها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tl/>
        </w:rPr>
        <w:t>را مشاهده کند.</w:t>
      </w:r>
    </w:p>
    <w:p w:rsidR="005469C2" w:rsidRP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خیاط</w:t>
      </w:r>
      <w:r w:rsidRPr="005469C2">
        <w:rPr>
          <w:rtl/>
        </w:rPr>
        <w:t xml:space="preserve"> باید بتواند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جزئیات هر سفارش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tl/>
        </w:rPr>
        <w:t>شامل اندازه‌ها، مدل، پارچه و اطلاعات مشتری را مشاهده کند.</w:t>
      </w:r>
    </w:p>
    <w:p w:rsidR="005469C2" w:rsidRP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خیاط</w:t>
      </w:r>
      <w:r w:rsidRPr="005469C2">
        <w:rPr>
          <w:rtl/>
        </w:rPr>
        <w:t xml:space="preserve"> باید بتواند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وضعیت سفارش را تغییر دهد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tl/>
        </w:rPr>
        <w:t>(در حال بررسی، در حال دوخت، آماده تحویل، تحویل شده).</w:t>
      </w:r>
    </w:p>
    <w:p w:rsidR="005469C2" w:rsidRPr="005469C2" w:rsidRDefault="005469C2" w:rsidP="005469C2">
      <w:pPr>
        <w:pStyle w:val="ListParagraph"/>
        <w:rPr>
          <w:rtl/>
        </w:rPr>
      </w:pPr>
      <w:r>
        <w:rPr>
          <w:rFonts w:hint="cs"/>
          <w:rtl/>
        </w:rPr>
        <w:t>خیاط</w:t>
      </w:r>
      <w:r w:rsidRPr="005469C2">
        <w:rPr>
          <w:rtl/>
        </w:rPr>
        <w:t xml:space="preserve"> باید بتواند</w:t>
      </w:r>
      <w:r w:rsidRPr="005469C2">
        <w:rPr>
          <w:rStyle w:val="apple-converted-space"/>
          <w:rFonts w:eastAsiaTheme="majorEastAsia"/>
          <w:rtl/>
        </w:rPr>
        <w:t> </w:t>
      </w:r>
      <w:r w:rsidRPr="005469C2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لباس‌های آماده را اضافه، ویرایش یا حذف کند</w:t>
      </w:r>
      <w:r w:rsidRPr="005469C2">
        <w:rPr>
          <w:rtl/>
        </w:rPr>
        <w:t>.</w:t>
      </w:r>
    </w:p>
    <w:p w:rsidR="005469C2" w:rsidRDefault="005469C2" w:rsidP="005469C2">
      <w:pPr>
        <w:spacing w:before="0" w:after="0"/>
        <w:rPr>
          <w:rtl/>
          <w:lang w:bidi="ar-SA"/>
        </w:rPr>
      </w:pPr>
    </w:p>
    <w:p w:rsidR="005469C2" w:rsidRDefault="005469C2" w:rsidP="00055963">
      <w:pPr>
        <w:pStyle w:val="Heading3"/>
        <w:rPr>
          <w:color w:val="000000"/>
        </w:rPr>
      </w:pPr>
      <w:r w:rsidRPr="00F3540A">
        <w:rPr>
          <w:rtl/>
        </w:rPr>
        <w:t>پیگیری سفارش</w:t>
      </w:r>
    </w:p>
    <w:p w:rsidR="005469C2" w:rsidRPr="00F3540A" w:rsidRDefault="005469C2" w:rsidP="00F3540A">
      <w:pPr>
        <w:pStyle w:val="ListParagraph"/>
        <w:rPr>
          <w:rtl/>
        </w:rPr>
      </w:pPr>
      <w:r w:rsidRPr="00F3540A">
        <w:rPr>
          <w:rtl/>
        </w:rPr>
        <w:t>مشتری باید بتواند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وضعیت سفارش خود را در حساب کاربری مشاهده کند</w:t>
      </w:r>
      <w:r w:rsidRPr="00F3540A">
        <w:rPr>
          <w:rtl/>
        </w:rPr>
        <w:t>.</w:t>
      </w:r>
    </w:p>
    <w:p w:rsidR="005469C2" w:rsidRPr="00F3540A" w:rsidRDefault="005469C2" w:rsidP="00F3540A">
      <w:pPr>
        <w:pStyle w:val="ListParagraph"/>
        <w:rPr>
          <w:rtl/>
        </w:rPr>
      </w:pPr>
      <w:r w:rsidRPr="00F3540A">
        <w:rPr>
          <w:rtl/>
        </w:rPr>
        <w:t>سیستم باید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تاریخ تقریبی تحویل سفارش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tl/>
        </w:rPr>
        <w:t>را به مشتری نمایش دهد.</w:t>
      </w:r>
    </w:p>
    <w:p w:rsidR="007A546E" w:rsidRDefault="007A546E" w:rsidP="005469C2">
      <w:pPr>
        <w:bidi/>
        <w:ind w:left="720"/>
        <w:jc w:val="left"/>
        <w:rPr>
          <w:rtl/>
          <w:lang w:bidi="ar-SA"/>
        </w:rPr>
      </w:pPr>
    </w:p>
    <w:p w:rsidR="007A546E" w:rsidRDefault="007A546E" w:rsidP="00823536">
      <w:pPr>
        <w:pStyle w:val="Heading2"/>
      </w:pPr>
      <w:bookmarkStart w:id="44" w:name="_Toc230355836"/>
      <w:r>
        <w:t>non-functional Requirements</w:t>
      </w:r>
      <w:bookmarkEnd w:id="44"/>
    </w:p>
    <w:p w:rsidR="007A546E" w:rsidRPr="00A01E6C" w:rsidRDefault="00C53101" w:rsidP="00A01E6C">
      <w:pPr>
        <w:pStyle w:val="Subtitle"/>
        <w:rPr>
          <w:rtl/>
        </w:rPr>
      </w:pPr>
      <w:r w:rsidRPr="00A01E6C">
        <w:rPr>
          <w:rtl/>
        </w:rPr>
        <w:t>نیازمندی های غیرکارکردی</w:t>
      </w:r>
    </w:p>
    <w:p w:rsidR="00C53101" w:rsidRDefault="00C53101" w:rsidP="00C53101">
      <w:pPr>
        <w:rPr>
          <w:rtl/>
        </w:rPr>
      </w:pPr>
    </w:p>
    <w:p w:rsidR="00C53101" w:rsidRPr="00C53101" w:rsidRDefault="00C53101" w:rsidP="00C53101">
      <w:r w:rsidRPr="00C53101">
        <w:rPr>
          <w:rtl/>
        </w:rPr>
        <w:t>کیفیت‌ها و محدودیت‌های سیستم.</w:t>
      </w:r>
    </w:p>
    <w:p w:rsidR="00F3540A" w:rsidRDefault="00F3540A" w:rsidP="00055963">
      <w:pPr>
        <w:pStyle w:val="Heading3"/>
        <w:rPr>
          <w:rFonts w:ascii="Times New Roman" w:hAnsi="Times New Roman" w:cs="Times New Roman"/>
          <w:noProof w:val="0"/>
          <w:color w:val="000000"/>
          <w:sz w:val="36"/>
          <w:szCs w:val="36"/>
        </w:rPr>
      </w:pPr>
      <w:r w:rsidRPr="00F3540A">
        <w:t>Usability</w:t>
      </w:r>
      <w:r w:rsidRPr="00F3540A">
        <w:rPr>
          <w:rtl/>
        </w:rPr>
        <w:t xml:space="preserve"> (قابلیت استفاده)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سیستم باید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رابط کاربری ساده و قابل فهم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tl/>
        </w:rPr>
        <w:t>برای کاربران با سطح دانش فنی متفاوت داشته باشد.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سیستم باید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راهنمای تصویری برای نحوه اندازه‌گیری بدن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tl/>
        </w:rPr>
        <w:t>ارائه دهد تا خطای اندازه‌گیری کاهش یابد.</w:t>
      </w:r>
    </w:p>
    <w:p w:rsidR="00F3540A" w:rsidRDefault="00F3540A" w:rsidP="00F3540A">
      <w:pPr>
        <w:spacing w:before="0" w:after="0"/>
        <w:rPr>
          <w:rtl/>
          <w:lang w:bidi="ar-SA"/>
        </w:rPr>
      </w:pPr>
    </w:p>
    <w:p w:rsidR="00F3540A" w:rsidRPr="00F3540A" w:rsidRDefault="00F3540A" w:rsidP="00055963">
      <w:pPr>
        <w:pStyle w:val="Heading3"/>
      </w:pPr>
      <w:r w:rsidRPr="00F3540A">
        <w:t>Performance</w:t>
      </w:r>
      <w:r w:rsidRPr="00F3540A">
        <w:rPr>
          <w:rtl/>
        </w:rPr>
        <w:t xml:space="preserve"> (کارایی)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صفحات سایت باید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 xml:space="preserve">در </w:t>
      </w:r>
      <w:r>
        <w:rPr>
          <w:rStyle w:val="Strong"/>
          <w:rFonts w:eastAsiaTheme="majorEastAsia" w:hint="cs"/>
          <w:bCs w:val="0"/>
          <w:i w:val="0"/>
          <w:color w:val="7C354D" w:themeColor="accent4" w:themeShade="80"/>
          <w:rtl/>
        </w:rPr>
        <w:t>زمان کوتاه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 xml:space="preserve"> بارگذاری شوند</w:t>
      </w:r>
      <w:r w:rsidRPr="00F3540A">
        <w:rPr>
          <w:rtl/>
        </w:rPr>
        <w:t>.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عملیات ثبت سفارش یا ذخیره اطلاعات باید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 xml:space="preserve">در </w:t>
      </w:r>
      <w:r>
        <w:rPr>
          <w:rStyle w:val="Strong"/>
          <w:rFonts w:eastAsiaTheme="majorEastAsia" w:hint="cs"/>
          <w:bCs w:val="0"/>
          <w:i w:val="0"/>
          <w:color w:val="7C354D" w:themeColor="accent4" w:themeShade="80"/>
          <w:rtl/>
        </w:rPr>
        <w:t>زمان کوتاه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 xml:space="preserve"> انجام شود</w:t>
      </w:r>
      <w:r w:rsidRPr="00F3540A">
        <w:rPr>
          <w:rtl/>
        </w:rPr>
        <w:t>.</w:t>
      </w:r>
    </w:p>
    <w:p w:rsidR="00F3540A" w:rsidRDefault="00F3540A" w:rsidP="00F3540A">
      <w:pPr>
        <w:spacing w:before="0" w:after="0"/>
        <w:rPr>
          <w:rtl/>
          <w:lang w:bidi="ar-SA"/>
        </w:rPr>
      </w:pPr>
    </w:p>
    <w:p w:rsidR="00F3540A" w:rsidRPr="00F3540A" w:rsidRDefault="00F3540A" w:rsidP="00055963">
      <w:pPr>
        <w:pStyle w:val="Heading3"/>
      </w:pPr>
      <w:r w:rsidRPr="00F3540A">
        <w:t>Security</w:t>
      </w:r>
      <w:r w:rsidRPr="00F3540A">
        <w:rPr>
          <w:rtl/>
        </w:rPr>
        <w:t xml:space="preserve"> (امنیت)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اطلاعات شخصی کاربران باید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به‌صورت امن و رمزنگاری‌شده ذخیره شوند</w:t>
      </w:r>
      <w:r w:rsidRPr="00F3540A">
        <w:rPr>
          <w:rtl/>
        </w:rPr>
        <w:t>.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دسترسی به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پنل مدیریت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tl/>
        </w:rPr>
        <w:t>باید تنها برای کاربران مجاز امکان‌پذیر باشد.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پرداخت‌ها باید از طریق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درگاه پرداخت امن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tl/>
        </w:rPr>
        <w:t>انجام شوند</w:t>
      </w:r>
      <w:r>
        <w:rPr>
          <w:rFonts w:hint="cs"/>
          <w:rtl/>
        </w:rPr>
        <w:t>(خارج محدوده)</w:t>
      </w:r>
      <w:r w:rsidRPr="00F3540A">
        <w:rPr>
          <w:rtl/>
        </w:rPr>
        <w:t>.</w:t>
      </w:r>
    </w:p>
    <w:p w:rsidR="00F3540A" w:rsidRDefault="00F3540A" w:rsidP="00F3540A">
      <w:pPr>
        <w:spacing w:before="0" w:after="0"/>
        <w:rPr>
          <w:rtl/>
          <w:lang w:bidi="ar-SA"/>
        </w:rPr>
      </w:pPr>
    </w:p>
    <w:p w:rsidR="00F3540A" w:rsidRPr="00F3540A" w:rsidRDefault="00F3540A" w:rsidP="00055963">
      <w:pPr>
        <w:pStyle w:val="Heading3"/>
      </w:pPr>
      <w:r w:rsidRPr="00F3540A">
        <w:t>Compatibility</w:t>
      </w:r>
      <w:r w:rsidRPr="00F3540A">
        <w:rPr>
          <w:rtl/>
        </w:rPr>
        <w:t xml:space="preserve"> (سازگاری)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سیستم باید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طراحی ریسپانسیو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tl/>
        </w:rPr>
        <w:t>داشته باشد و در موبایل، تبلت و دسکتاپ به‌درستی نمایش داده شود.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سیستم باید با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مرورگرهای رایج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tl/>
        </w:rPr>
        <w:t xml:space="preserve">مانند </w:t>
      </w:r>
      <w:r w:rsidRPr="00F3540A">
        <w:t>Chrome</w:t>
      </w:r>
      <w:r w:rsidRPr="00F3540A">
        <w:rPr>
          <w:rtl/>
        </w:rPr>
        <w:t xml:space="preserve">، </w:t>
      </w:r>
      <w:r w:rsidRPr="00F3540A">
        <w:t>Firefox</w:t>
      </w:r>
      <w:r w:rsidRPr="00F3540A">
        <w:rPr>
          <w:rtl/>
        </w:rPr>
        <w:t xml:space="preserve"> و </w:t>
      </w:r>
      <w:r w:rsidRPr="00F3540A">
        <w:t>Safari</w:t>
      </w:r>
      <w:r w:rsidRPr="00F3540A">
        <w:rPr>
          <w:rtl/>
        </w:rPr>
        <w:t xml:space="preserve"> سازگار باشد.</w:t>
      </w:r>
    </w:p>
    <w:p w:rsidR="00F3540A" w:rsidRDefault="00F3540A" w:rsidP="00F3540A">
      <w:pPr>
        <w:spacing w:before="0" w:after="0"/>
        <w:rPr>
          <w:rtl/>
          <w:lang w:bidi="ar-SA"/>
        </w:rPr>
      </w:pPr>
    </w:p>
    <w:p w:rsidR="00F3540A" w:rsidRPr="00F3540A" w:rsidRDefault="00F3540A" w:rsidP="00055963">
      <w:pPr>
        <w:pStyle w:val="Heading3"/>
      </w:pPr>
      <w:r w:rsidRPr="00F3540A">
        <w:t>Reliability</w:t>
      </w:r>
      <w:r w:rsidRPr="00F3540A">
        <w:rPr>
          <w:rtl/>
        </w:rPr>
        <w:t xml:space="preserve"> (قابلیت اطمینان)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سیستم باید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حداقل ۹۵٪ زمان در دسترس باشد</w:t>
      </w:r>
      <w:r w:rsidRPr="00F3540A">
        <w:rPr>
          <w:rtl/>
        </w:rPr>
        <w:t>.</w:t>
      </w:r>
    </w:p>
    <w:p w:rsidR="00F3540A" w:rsidRDefault="00F3540A" w:rsidP="00F3540A">
      <w:pPr>
        <w:spacing w:before="0" w:after="0"/>
        <w:rPr>
          <w:rtl/>
          <w:lang w:bidi="ar-SA"/>
        </w:rPr>
      </w:pPr>
    </w:p>
    <w:p w:rsidR="00F3540A" w:rsidRPr="00F3540A" w:rsidRDefault="00F3540A" w:rsidP="00055963">
      <w:pPr>
        <w:pStyle w:val="Heading3"/>
      </w:pPr>
      <w:r w:rsidRPr="00F3540A">
        <w:rPr>
          <w:rtl/>
        </w:rPr>
        <w:t xml:space="preserve"> </w:t>
      </w:r>
      <w:r w:rsidRPr="00F3540A">
        <w:t>Visual Design</w:t>
      </w:r>
      <w:r w:rsidRPr="00F3540A">
        <w:rPr>
          <w:rtl/>
        </w:rPr>
        <w:t xml:space="preserve"> (طراحی بصری)</w:t>
      </w:r>
    </w:p>
    <w:p w:rsidR="00F3540A" w:rsidRPr="00F3540A" w:rsidRDefault="00F3540A" w:rsidP="00F3540A">
      <w:pPr>
        <w:pStyle w:val="ListParagraph"/>
        <w:rPr>
          <w:rtl/>
        </w:rPr>
      </w:pPr>
      <w:r w:rsidRPr="00F3540A">
        <w:rPr>
          <w:rtl/>
        </w:rPr>
        <w:t>ظاهر سایت باید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Style w:val="Strong"/>
          <w:rFonts w:eastAsiaTheme="majorEastAsia"/>
          <w:bCs w:val="0"/>
          <w:i w:val="0"/>
          <w:color w:val="7C354D" w:themeColor="accent4" w:themeShade="80"/>
          <w:rtl/>
        </w:rPr>
        <w:t>مدرن، شیک و هماهنگ با هویت بصری برند خیاطی</w:t>
      </w:r>
      <w:r w:rsidRPr="00F3540A">
        <w:rPr>
          <w:rStyle w:val="apple-converted-space"/>
          <w:rFonts w:eastAsiaTheme="majorEastAsia"/>
          <w:rtl/>
        </w:rPr>
        <w:t> </w:t>
      </w:r>
      <w:r w:rsidRPr="00F3540A">
        <w:rPr>
          <w:rtl/>
        </w:rPr>
        <w:t>طراحی شود.</w:t>
      </w:r>
    </w:p>
    <w:p w:rsidR="00A01E6C" w:rsidRPr="00A01E6C" w:rsidRDefault="00A01E6C" w:rsidP="00F3540A">
      <w:pPr>
        <w:jc w:val="both"/>
        <w:rPr>
          <w:rtl/>
        </w:rPr>
      </w:pPr>
    </w:p>
    <w:p w:rsidR="00A01E6C" w:rsidRDefault="00A01E6C" w:rsidP="00F3540A"/>
    <w:p w:rsidR="00A01E6C" w:rsidRDefault="00A01E6C" w:rsidP="00823536">
      <w:pPr>
        <w:pStyle w:val="Heading2"/>
      </w:pPr>
      <w:bookmarkStart w:id="45" w:name="_Toc230355837"/>
      <w:r>
        <w:t>Future Enhancements</w:t>
      </w:r>
      <w:bookmarkEnd w:id="45"/>
    </w:p>
    <w:p w:rsidR="00A01E6C" w:rsidRDefault="00A01E6C" w:rsidP="00A01E6C">
      <w:pPr>
        <w:pStyle w:val="Subtitle"/>
        <w:rPr>
          <w:rtl/>
        </w:rPr>
      </w:pPr>
      <w:r>
        <w:rPr>
          <w:rFonts w:hint="cs"/>
          <w:rtl/>
        </w:rPr>
        <w:t>قابلیت های آینده</w:t>
      </w:r>
    </w:p>
    <w:p w:rsidR="00A01E6C" w:rsidRPr="00A01E6C" w:rsidRDefault="00A01E6C" w:rsidP="00A01E6C">
      <w:pPr>
        <w:pStyle w:val="ListParagraph"/>
        <w:rPr>
          <w:lang w:bidi="ar-SA"/>
        </w:rPr>
      </w:pPr>
      <w:r w:rsidRPr="00A01E6C">
        <w:rPr>
          <w:rtl/>
          <w:lang w:bidi="ar-SA"/>
        </w:rPr>
        <w:t>پرداخت آنلاین</w:t>
      </w:r>
    </w:p>
    <w:p w:rsidR="00A01E6C" w:rsidRPr="00A01E6C" w:rsidRDefault="00A01E6C" w:rsidP="00A01E6C">
      <w:pPr>
        <w:pStyle w:val="ListParagraph"/>
        <w:rPr>
          <w:lang w:bidi="ar-SA"/>
        </w:rPr>
      </w:pPr>
      <w:r w:rsidRPr="00A01E6C">
        <w:rPr>
          <w:rtl/>
          <w:lang w:bidi="ar-SA"/>
        </w:rPr>
        <w:t>ارسال پیامک هنگام تغییر وضعیت سفارش</w:t>
      </w:r>
    </w:p>
    <w:p w:rsidR="00A01E6C" w:rsidRPr="00A01E6C" w:rsidRDefault="00A01E6C" w:rsidP="00A01E6C">
      <w:pPr>
        <w:pStyle w:val="ListParagraph"/>
        <w:rPr>
          <w:lang w:bidi="ar-SA"/>
        </w:rPr>
      </w:pPr>
      <w:r w:rsidRPr="00A01E6C">
        <w:rPr>
          <w:rtl/>
          <w:lang w:bidi="ar-SA"/>
        </w:rPr>
        <w:t>پیشنهاد سایز به صورت هوشمند</w:t>
      </w:r>
    </w:p>
    <w:p w:rsidR="00A01E6C" w:rsidRDefault="00A01E6C" w:rsidP="00A01E6C">
      <w:pPr>
        <w:pStyle w:val="ListParagraph"/>
      </w:pPr>
      <w:r w:rsidRPr="00A01E6C">
        <w:rPr>
          <w:rtl/>
          <w:lang w:bidi="ar-SA"/>
        </w:rPr>
        <w:t>اتصال به سیستم‌های ارسال کالا</w:t>
      </w:r>
    </w:p>
    <w:p w:rsidR="00D0745A" w:rsidRPr="00A01E6C" w:rsidRDefault="00D0745A" w:rsidP="00A01E6C">
      <w:pPr>
        <w:pStyle w:val="ListParagraph"/>
        <w:rPr>
          <w:rtl/>
        </w:rPr>
      </w:pPr>
      <w:r>
        <w:rPr>
          <w:rFonts w:hint="cs"/>
          <w:rtl/>
          <w:lang w:bidi="ar-SA"/>
        </w:rPr>
        <w:t>ثبت نظرات مشتریان</w:t>
      </w:r>
    </w:p>
    <w:p w:rsidR="00A01E6C" w:rsidRPr="00A01E6C" w:rsidRDefault="00A01E6C" w:rsidP="00A01E6C">
      <w:pPr>
        <w:bidi/>
        <w:rPr>
          <w:rtl/>
        </w:rPr>
      </w:pPr>
    </w:p>
    <w:p w:rsidR="00C53101" w:rsidRPr="00C53101" w:rsidRDefault="00C53101" w:rsidP="00C53101">
      <w:pPr>
        <w:rPr>
          <w:rtl/>
        </w:rPr>
      </w:pPr>
    </w:p>
    <w:p w:rsidR="007A546E" w:rsidRPr="007A546E" w:rsidRDefault="007A546E" w:rsidP="007A546E"/>
    <w:p w:rsidR="000C6C47" w:rsidRPr="000C6C47" w:rsidRDefault="000C6C47" w:rsidP="000C6C47">
      <w:pPr>
        <w:bidi/>
        <w:rPr>
          <w:rtl/>
        </w:rPr>
      </w:pPr>
    </w:p>
    <w:p w:rsidR="005D1AC7" w:rsidRPr="000C3A4B" w:rsidRDefault="005D1AC7" w:rsidP="00055963">
      <w:pPr>
        <w:pStyle w:val="Heading3"/>
        <w:bidi w:val="0"/>
      </w:pPr>
    </w:p>
    <w:p w:rsidR="005D1AC7" w:rsidRPr="000C3A4B" w:rsidRDefault="005D1AC7" w:rsidP="005D1AC7">
      <w:pPr>
        <w:rPr>
          <w:rFonts w:cstheme="majorHAnsi"/>
        </w:rPr>
      </w:pPr>
    </w:p>
    <w:p w:rsidR="005D1AC7" w:rsidRPr="000C3A4B" w:rsidRDefault="005D1AC7" w:rsidP="005D1AC7">
      <w:pPr>
        <w:rPr>
          <w:rFonts w:cstheme="majorHAnsi"/>
        </w:rPr>
      </w:pPr>
    </w:p>
    <w:p w:rsidR="005D1AC7" w:rsidRPr="000C3A4B" w:rsidRDefault="005D1AC7" w:rsidP="005D1AC7">
      <w:pPr>
        <w:rPr>
          <w:rFonts w:cstheme="majorHAnsi"/>
        </w:rPr>
      </w:pPr>
    </w:p>
    <w:p w:rsidR="005D1AC7" w:rsidRPr="000C3A4B" w:rsidRDefault="005D1AC7" w:rsidP="005D1AC7">
      <w:pPr>
        <w:rPr>
          <w:rFonts w:cstheme="majorHAnsi"/>
        </w:rPr>
      </w:pPr>
    </w:p>
    <w:p w:rsidR="005D1AC7" w:rsidRPr="000C3A4B" w:rsidRDefault="005D1AC7" w:rsidP="005D1AC7">
      <w:pPr>
        <w:rPr>
          <w:rFonts w:cstheme="majorHAnsi"/>
        </w:rPr>
      </w:pPr>
    </w:p>
    <w:p w:rsidR="005D1AC7" w:rsidRDefault="005D1AC7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5D1AC7">
      <w:pPr>
        <w:rPr>
          <w:rFonts w:cstheme="majorHAnsi"/>
          <w:rtl/>
        </w:rPr>
      </w:pPr>
    </w:p>
    <w:p w:rsidR="00D0745A" w:rsidRDefault="00D0745A" w:rsidP="00D0745A">
      <w:pPr>
        <w:pStyle w:val="Heading1"/>
      </w:pPr>
      <w:bookmarkStart w:id="46" w:name="_Toc230355838"/>
      <w:r>
        <w:lastRenderedPageBreak/>
        <w:t>functional models</w:t>
      </w:r>
      <w:bookmarkEnd w:id="46"/>
    </w:p>
    <w:p w:rsidR="00D0745A" w:rsidRDefault="00D0745A" w:rsidP="00D0745A">
      <w:pPr>
        <w:pStyle w:val="Subtitle"/>
        <w:rPr>
          <w:rtl/>
        </w:rPr>
      </w:pPr>
      <w:r>
        <w:rPr>
          <w:rFonts w:hint="cs"/>
          <w:rtl/>
        </w:rPr>
        <w:t>مدل های کارکردی</w:t>
      </w:r>
    </w:p>
    <w:p w:rsidR="00D0745A" w:rsidRDefault="00D0745A" w:rsidP="00D0745A"/>
    <w:p w:rsidR="00D0745A" w:rsidRDefault="00D0745A" w:rsidP="00D0745A">
      <w:pPr>
        <w:pStyle w:val="Heading2"/>
      </w:pPr>
      <w:bookmarkStart w:id="47" w:name="_Toc230355839"/>
      <w:r>
        <w:t>use-case diagram</w:t>
      </w:r>
      <w:bookmarkEnd w:id="47"/>
    </w:p>
    <w:p w:rsidR="00D0745A" w:rsidRDefault="00D0745A" w:rsidP="00D0745A">
      <w:pPr>
        <w:pStyle w:val="Subtitle"/>
        <w:rPr>
          <w:rtl/>
        </w:rPr>
      </w:pPr>
      <w:r>
        <w:rPr>
          <w:rFonts w:hint="cs"/>
          <w:rtl/>
        </w:rPr>
        <w:t>نمودار موردکاربرد</w:t>
      </w:r>
    </w:p>
    <w:p w:rsidR="00D0745A" w:rsidRDefault="00D0745A" w:rsidP="00D0745A">
      <w:pPr>
        <w:bidi/>
        <w:rPr>
          <w:rtl/>
        </w:rPr>
      </w:pPr>
    </w:p>
    <w:p w:rsidR="00D0745A" w:rsidRPr="00D0745A" w:rsidRDefault="00B16FA3" w:rsidP="00D0745A">
      <w:pPr>
        <w:bidi/>
        <w:rPr>
          <w:rtl/>
        </w:rPr>
      </w:pPr>
      <w:r>
        <w:rPr>
          <w:rFonts w:hint="cs"/>
          <w:rtl/>
          <w:lang w:val="fa-IR"/>
        </w:rPr>
        <w:drawing>
          <wp:inline distT="0" distB="0" distL="0" distR="0">
            <wp:extent cx="5565775" cy="5638800"/>
            <wp:effectExtent l="0" t="0" r="0" b="0"/>
            <wp:docPr id="3150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70503" name="Picture 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9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047" cy="5639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1AC7" w:rsidRPr="000C3A4B" w:rsidRDefault="005D1AC7" w:rsidP="005D1AC7">
      <w:pPr>
        <w:rPr>
          <w:rFonts w:cstheme="majorHAnsi"/>
        </w:rPr>
      </w:pPr>
    </w:p>
    <w:p w:rsidR="005D1AC7" w:rsidRDefault="00055963" w:rsidP="00055963">
      <w:pPr>
        <w:pStyle w:val="Heading3"/>
        <w:rPr>
          <w:rtl/>
        </w:rPr>
      </w:pPr>
      <w:r w:rsidRPr="00055963">
        <w:rPr>
          <w:rtl/>
        </w:rPr>
        <w:lastRenderedPageBreak/>
        <w:t>نمودار موردکاربرد ثبت نام</w:t>
      </w:r>
    </w:p>
    <w:p w:rsidR="00055963" w:rsidRDefault="00055963" w:rsidP="00055963">
      <w:pPr>
        <w:bidi/>
        <w:rPr>
          <w:rtl/>
        </w:rPr>
      </w:pPr>
    </w:p>
    <w:p w:rsidR="00055963" w:rsidRDefault="00055963" w:rsidP="00055963">
      <w:pPr>
        <w:bidi/>
        <w:rPr>
          <w:rtl/>
        </w:rPr>
      </w:pPr>
    </w:p>
    <w:p w:rsidR="00055963" w:rsidRPr="00055963" w:rsidRDefault="00055963" w:rsidP="00055963">
      <w:pPr>
        <w:bidi/>
      </w:pPr>
    </w:p>
    <w:p w:rsidR="005D1AC7" w:rsidRPr="000C3A4B" w:rsidRDefault="005D1AC7" w:rsidP="005D1AC7">
      <w:pPr>
        <w:rPr>
          <w:rFonts w:cstheme="majorHAnsi"/>
        </w:rPr>
      </w:pPr>
    </w:p>
    <w:p w:rsidR="005D1AC7" w:rsidRDefault="00055963" w:rsidP="005D1AC7">
      <w:pPr>
        <w:rPr>
          <w:rFonts w:cstheme="majorHAnsi"/>
        </w:rPr>
      </w:pPr>
      <w:r>
        <w:rPr>
          <w:rFonts w:cstheme="majorHAnsi"/>
        </w:rPr>
        <w:drawing>
          <wp:inline distT="0" distB="0" distL="0" distR="0" wp14:anchorId="5968E810" wp14:editId="289B9E22">
            <wp:extent cx="5943600" cy="4079240"/>
            <wp:effectExtent l="0" t="0" r="0" b="0"/>
            <wp:docPr id="164761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17440" name="Picture 16476174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963" w:rsidRDefault="00055963" w:rsidP="00055963">
      <w:pPr>
        <w:pStyle w:val="Heading3"/>
        <w:rPr>
          <w:rtl/>
        </w:rPr>
      </w:pPr>
    </w:p>
    <w:p w:rsidR="00055963" w:rsidRDefault="00055963" w:rsidP="00055963">
      <w:pPr>
        <w:pStyle w:val="Heading3"/>
        <w:rPr>
          <w:rtl/>
        </w:rPr>
      </w:pPr>
    </w:p>
    <w:p w:rsidR="00055963" w:rsidRDefault="00055963" w:rsidP="00055963">
      <w:pPr>
        <w:pStyle w:val="Heading3"/>
        <w:rPr>
          <w:rtl/>
        </w:rPr>
      </w:pPr>
    </w:p>
    <w:p w:rsidR="00055963" w:rsidRDefault="00055963" w:rsidP="00055963">
      <w:pPr>
        <w:pStyle w:val="Heading3"/>
        <w:rPr>
          <w:rtl/>
        </w:rPr>
      </w:pPr>
    </w:p>
    <w:p w:rsidR="00055963" w:rsidRDefault="00055963" w:rsidP="00055963">
      <w:pPr>
        <w:pStyle w:val="Heading3"/>
        <w:rPr>
          <w:rtl/>
        </w:rPr>
      </w:pPr>
    </w:p>
    <w:p w:rsidR="00055963" w:rsidRDefault="00055963" w:rsidP="00055963">
      <w:pPr>
        <w:pStyle w:val="Heading3"/>
        <w:rPr>
          <w:rtl/>
        </w:rPr>
      </w:pPr>
    </w:p>
    <w:p w:rsidR="00055963" w:rsidRDefault="00055963" w:rsidP="00055963">
      <w:pPr>
        <w:pStyle w:val="Heading3"/>
        <w:rPr>
          <w:rtl/>
        </w:rPr>
      </w:pPr>
    </w:p>
    <w:p w:rsidR="00055963" w:rsidRDefault="00055963" w:rsidP="00055963">
      <w:pPr>
        <w:pStyle w:val="Heading3"/>
        <w:rPr>
          <w:rtl/>
        </w:rPr>
      </w:pPr>
    </w:p>
    <w:p w:rsidR="00055963" w:rsidRDefault="00055963" w:rsidP="00055963">
      <w:pPr>
        <w:rPr>
          <w:rtl/>
        </w:rPr>
      </w:pPr>
    </w:p>
    <w:p w:rsidR="00055963" w:rsidRPr="00055963" w:rsidRDefault="00055963" w:rsidP="00055963">
      <w:pPr>
        <w:rPr>
          <w:rtl/>
        </w:rPr>
      </w:pPr>
    </w:p>
    <w:p w:rsidR="00055963" w:rsidRDefault="00055963" w:rsidP="00055963">
      <w:pPr>
        <w:pStyle w:val="Heading3"/>
        <w:rPr>
          <w:rtl/>
        </w:rPr>
      </w:pPr>
    </w:p>
    <w:p w:rsidR="00055963" w:rsidRDefault="00055963" w:rsidP="00055963">
      <w:pPr>
        <w:pStyle w:val="Heading3"/>
        <w:rPr>
          <w:rtl/>
        </w:rPr>
      </w:pPr>
      <w:r>
        <w:rPr>
          <w:rFonts w:hint="cs"/>
          <w:rtl/>
        </w:rPr>
        <w:t>نمودار موردکاربرد ورود</w:t>
      </w:r>
    </w:p>
    <w:p w:rsidR="00055963" w:rsidRPr="00055963" w:rsidRDefault="00055963" w:rsidP="00055963">
      <w:pPr>
        <w:bidi/>
        <w:rPr>
          <w:rFonts w:hint="cs"/>
          <w:rtl/>
        </w:rPr>
      </w:pPr>
    </w:p>
    <w:p w:rsidR="00971EA5" w:rsidRPr="000C3A4B" w:rsidRDefault="00971EA5" w:rsidP="00971EA5">
      <w:pPr>
        <w:jc w:val="both"/>
        <w:rPr>
          <w:rFonts w:cstheme="majorHAnsi"/>
        </w:rPr>
      </w:pPr>
    </w:p>
    <w:p w:rsidR="005D1AC7" w:rsidRPr="000C3A4B" w:rsidRDefault="005D1AC7" w:rsidP="005D1AC7">
      <w:pPr>
        <w:rPr>
          <w:rFonts w:cstheme="majorHAnsi"/>
        </w:rPr>
      </w:pPr>
    </w:p>
    <w:p w:rsidR="005D1AC7" w:rsidRPr="000C3A4B" w:rsidRDefault="00055963" w:rsidP="005D1AC7">
      <w:pPr>
        <w:rPr>
          <w:rFonts w:cstheme="majorHAnsi"/>
        </w:rPr>
      </w:pPr>
      <w:r>
        <w:rPr>
          <w:rFonts w:cstheme="majorHAnsi"/>
        </w:rPr>
        <w:drawing>
          <wp:inline distT="0" distB="0" distL="0" distR="0" wp14:anchorId="5A25A0FA" wp14:editId="709D705B">
            <wp:extent cx="5943600" cy="4038600"/>
            <wp:effectExtent l="0" t="0" r="0" b="0"/>
            <wp:docPr id="2105368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68072" name="Picture 21053680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AC7" w:rsidRPr="000C3A4B" w:rsidRDefault="005D1AC7" w:rsidP="005D1AC7">
      <w:pPr>
        <w:rPr>
          <w:rFonts w:cstheme="majorHAnsi"/>
        </w:rPr>
      </w:pPr>
    </w:p>
    <w:p w:rsidR="005D1AC7" w:rsidRPr="000C3A4B" w:rsidRDefault="005D1AC7" w:rsidP="005D1AC7">
      <w:pPr>
        <w:rPr>
          <w:rFonts w:cstheme="majorHAnsi"/>
        </w:rPr>
      </w:pPr>
    </w:p>
    <w:p w:rsidR="005D1AC7" w:rsidRDefault="005D1AC7" w:rsidP="005D1AC7">
      <w:pPr>
        <w:rPr>
          <w:rtl/>
        </w:rPr>
      </w:pPr>
    </w:p>
    <w:p w:rsidR="00055963" w:rsidRDefault="00055963" w:rsidP="005D1AC7">
      <w:pPr>
        <w:rPr>
          <w:rtl/>
        </w:rPr>
      </w:pPr>
    </w:p>
    <w:p w:rsidR="00055963" w:rsidRDefault="00055963" w:rsidP="005D1AC7">
      <w:pPr>
        <w:rPr>
          <w:rtl/>
        </w:rPr>
      </w:pPr>
    </w:p>
    <w:p w:rsidR="00055963" w:rsidRDefault="00055963" w:rsidP="005D1AC7">
      <w:pPr>
        <w:rPr>
          <w:rtl/>
        </w:rPr>
      </w:pPr>
    </w:p>
    <w:p w:rsidR="00055963" w:rsidRDefault="00055963" w:rsidP="005D1AC7">
      <w:pPr>
        <w:rPr>
          <w:rtl/>
        </w:rPr>
      </w:pPr>
    </w:p>
    <w:p w:rsidR="00055963" w:rsidRDefault="00055963" w:rsidP="005D1AC7">
      <w:pPr>
        <w:rPr>
          <w:rtl/>
        </w:rPr>
      </w:pPr>
    </w:p>
    <w:p w:rsidR="00055963" w:rsidRDefault="00055963" w:rsidP="00055963">
      <w:pPr>
        <w:pStyle w:val="Heading3"/>
        <w:rPr>
          <w:rtl/>
        </w:rPr>
      </w:pPr>
      <w:r w:rsidRPr="00055963">
        <w:rPr>
          <w:rtl/>
        </w:rPr>
        <w:lastRenderedPageBreak/>
        <w:t>نمودار موردکاربرد فرایند ثبت سفارش</w:t>
      </w:r>
    </w:p>
    <w:p w:rsidR="00055963" w:rsidRDefault="00055963" w:rsidP="00055963">
      <w:pPr>
        <w:bidi/>
        <w:rPr>
          <w:rtl/>
        </w:rPr>
      </w:pPr>
    </w:p>
    <w:p w:rsidR="00055963" w:rsidRDefault="00055963" w:rsidP="00055963">
      <w:pPr>
        <w:bidi/>
      </w:pPr>
      <w:r>
        <w:drawing>
          <wp:inline distT="0" distB="0" distL="0" distR="0">
            <wp:extent cx="5943600" cy="5869940"/>
            <wp:effectExtent l="0" t="0" r="0" b="0"/>
            <wp:docPr id="420983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3704" name="Picture 4209837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963" w:rsidRPr="00055963" w:rsidRDefault="00055963" w:rsidP="00055963">
      <w:pPr>
        <w:bidi/>
        <w:rPr>
          <w:rtl/>
        </w:rPr>
      </w:pPr>
    </w:p>
    <w:p w:rsidR="00055963" w:rsidRDefault="00055963" w:rsidP="00055963">
      <w:pPr>
        <w:bidi/>
        <w:rPr>
          <w:rtl/>
        </w:rPr>
      </w:pPr>
    </w:p>
    <w:p w:rsidR="00055963" w:rsidRDefault="00055963" w:rsidP="00055963">
      <w:pPr>
        <w:bidi/>
        <w:rPr>
          <w:rtl/>
        </w:rPr>
      </w:pPr>
    </w:p>
    <w:p w:rsidR="00055963" w:rsidRDefault="00055963" w:rsidP="00055963">
      <w:pPr>
        <w:bidi/>
        <w:rPr>
          <w:rtl/>
        </w:rPr>
      </w:pPr>
    </w:p>
    <w:p w:rsidR="00055963" w:rsidRDefault="00055963" w:rsidP="00055963">
      <w:pPr>
        <w:bidi/>
        <w:rPr>
          <w:rtl/>
        </w:rPr>
      </w:pPr>
    </w:p>
    <w:p w:rsidR="00055963" w:rsidRDefault="00055963" w:rsidP="00055963">
      <w:pPr>
        <w:pStyle w:val="Heading3"/>
        <w:rPr>
          <w:rtl/>
        </w:rPr>
      </w:pPr>
      <w:r>
        <w:rPr>
          <w:rFonts w:hint="cs"/>
          <w:rtl/>
        </w:rPr>
        <w:lastRenderedPageBreak/>
        <w:t>نمودار موردکاربرد پنل خیاط</w:t>
      </w:r>
    </w:p>
    <w:p w:rsidR="00055963" w:rsidRDefault="00055963" w:rsidP="00055963">
      <w:pPr>
        <w:bidi/>
        <w:rPr>
          <w:rtl/>
        </w:rPr>
      </w:pPr>
    </w:p>
    <w:p w:rsidR="00055963" w:rsidRDefault="00055963" w:rsidP="00055963">
      <w:pPr>
        <w:bidi/>
      </w:pPr>
      <w:r>
        <w:drawing>
          <wp:inline distT="0" distB="0" distL="0" distR="0">
            <wp:extent cx="5943600" cy="4928235"/>
            <wp:effectExtent l="0" t="0" r="0" b="0"/>
            <wp:docPr id="1042849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9277" name="Picture 10428492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963" w:rsidRPr="00055963" w:rsidRDefault="00055963" w:rsidP="00055963">
      <w:pPr>
        <w:bidi/>
        <w:rPr>
          <w:rtl/>
        </w:rPr>
      </w:pPr>
    </w:p>
    <w:p w:rsidR="00055963" w:rsidRPr="00055963" w:rsidRDefault="00055963" w:rsidP="00055963">
      <w:pPr>
        <w:bidi/>
        <w:rPr>
          <w:rtl/>
        </w:rPr>
      </w:pPr>
    </w:p>
    <w:p w:rsidR="00055963" w:rsidRPr="00055963" w:rsidRDefault="00055963" w:rsidP="00A47CD1"/>
    <w:sectPr w:rsidR="00055963" w:rsidRPr="00055963" w:rsidSect="00EF5513">
      <w:headerReference w:type="default" r:id="rId20"/>
      <w:footerReference w:type="even" r:id="rId21"/>
      <w:footerReference w:type="default" r:id="rId22"/>
      <w:footnotePr>
        <w:pos w:val="beneathText"/>
      </w:footnotePr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30E7" w:rsidRDefault="001430E7" w:rsidP="00225C29">
      <w:r>
        <w:separator/>
      </w:r>
    </w:p>
  </w:endnote>
  <w:endnote w:type="continuationSeparator" w:id="0">
    <w:p w:rsidR="001430E7" w:rsidRDefault="001430E7" w:rsidP="00225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azir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33965312"/>
      <w:docPartObj>
        <w:docPartGallery w:val="Page Numbers (Bottom of Page)"/>
        <w:docPartUnique/>
      </w:docPartObj>
    </w:sdtPr>
    <w:sdtContent>
      <w:p w:rsidR="007B0FED" w:rsidRDefault="007B0FED" w:rsidP="005343D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7B0FED" w:rsidRDefault="007B0FED" w:rsidP="007B0FED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131066"/>
      <w:docPartObj>
        <w:docPartGallery w:val="Page Numbers (Bottom of Page)"/>
        <w:docPartUnique/>
      </w:docPartObj>
    </w:sdtPr>
    <w:sdtContent>
      <w:p w:rsidR="007B0FED" w:rsidRDefault="007B0FED" w:rsidP="005343D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:rsidR="007B0FED" w:rsidRDefault="007B0FED" w:rsidP="007B0FED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30E7" w:rsidRDefault="001430E7" w:rsidP="00225C29">
      <w:r>
        <w:separator/>
      </w:r>
    </w:p>
  </w:footnote>
  <w:footnote w:type="continuationSeparator" w:id="0">
    <w:p w:rsidR="001430E7" w:rsidRDefault="001430E7" w:rsidP="00225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5513" w:rsidRPr="00EF5513" w:rsidRDefault="00EF5513" w:rsidP="00EF5513">
    <w:pPr>
      <w:pStyle w:val="Header"/>
      <w:bidi/>
      <w:spacing w:before="720" w:after="0"/>
      <w:jc w:val="both"/>
      <w:rPr>
        <w:color w:val="7C354D" w:themeColor="accent4" w:themeShade="80"/>
        <w:spacing w:val="20"/>
        <w:sz w:val="28"/>
      </w:rPr>
    </w:pPr>
    <w:r w:rsidRPr="00EF5513">
      <w:rPr>
        <w:color w:val="A5B592" w:themeColor="accent1"/>
        <w:spacing w:val="20"/>
        <w:sz w:val="28"/>
        <w:szCs w:val="28"/>
      </w:rPr>
      <w:drawing>
        <wp:anchor distT="0" distB="0" distL="114300" distR="114300" simplePos="0" relativeHeight="251658240" behindDoc="0" locked="0" layoutInCell="1" allowOverlap="1" wp14:anchorId="52E45838">
          <wp:simplePos x="0" y="0"/>
          <wp:positionH relativeFrom="margin">
            <wp:posOffset>6070600</wp:posOffset>
          </wp:positionH>
          <wp:positionV relativeFrom="margin">
            <wp:posOffset>-975995</wp:posOffset>
          </wp:positionV>
          <wp:extent cx="417830" cy="482600"/>
          <wp:effectExtent l="0" t="0" r="1270" b="0"/>
          <wp:wrapSquare wrapText="bothSides"/>
          <wp:docPr id="21452004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20041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41783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14B2" w:rsidRPr="00EF5513">
      <w:rPr>
        <w:color w:val="A5B592" w:themeColor="accent1"/>
        <w:spacing w:val="20"/>
        <w:sz w:val="28"/>
        <w:szCs w:val="28"/>
      </w:rPr>
      <w:t xml:space="preserve">                                                                                   </w:t>
    </w:r>
    <w:r w:rsidR="00F714B2" w:rsidRPr="00EF5513">
      <w:rPr>
        <w:color w:val="7C354D" w:themeColor="accent4" w:themeShade="80"/>
        <w:spacing w:val="20"/>
        <w:sz w:val="28"/>
        <w:szCs w:val="28"/>
      </w:rPr>
      <w:t>DOZIN</w:t>
    </w:r>
    <w:r>
      <w:rPr>
        <w:color w:val="7C354D" w:themeColor="accent4" w:themeShade="80"/>
        <w:spacing w:val="20"/>
        <w:sz w:val="28"/>
      </w:rPr>
      <w:t>O</w:t>
    </w:r>
  </w:p>
  <w:p w:rsidR="00F714B2" w:rsidRPr="00225C29" w:rsidRDefault="00F714B2" w:rsidP="00F714B2">
    <w:pPr>
      <w:pStyle w:val="Header"/>
      <w:bidi/>
      <w:jc w:val="both"/>
      <w:rPr>
        <w:color w:val="A5B592" w:themeColor="accent1"/>
        <w:spacing w:val="20"/>
        <w:sz w:val="28"/>
      </w:rPr>
    </w:pPr>
  </w:p>
  <w:p w:rsidR="00225C29" w:rsidRDefault="00225C29" w:rsidP="00F714B2">
    <w:pPr>
      <w:pStyle w:val="Header"/>
      <w:jc w:val="both"/>
      <w:rPr>
        <w:color w:val="A5B592" w:themeColor="accent1"/>
        <w:spacing w:val="20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1242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E55C59"/>
    <w:multiLevelType w:val="hybridMultilevel"/>
    <w:tmpl w:val="246EED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5739DE"/>
    <w:multiLevelType w:val="hybridMultilevel"/>
    <w:tmpl w:val="603EAACC"/>
    <w:lvl w:ilvl="0" w:tplc="5F38861C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56F2908"/>
    <w:multiLevelType w:val="multilevel"/>
    <w:tmpl w:val="9F98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84E39"/>
    <w:multiLevelType w:val="multilevel"/>
    <w:tmpl w:val="563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D68F6"/>
    <w:multiLevelType w:val="multilevel"/>
    <w:tmpl w:val="050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63395"/>
    <w:multiLevelType w:val="hybridMultilevel"/>
    <w:tmpl w:val="A582ED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084743"/>
    <w:multiLevelType w:val="multilevel"/>
    <w:tmpl w:val="23B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12373"/>
    <w:multiLevelType w:val="multilevel"/>
    <w:tmpl w:val="78D8756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C2258C"/>
    <w:multiLevelType w:val="multilevel"/>
    <w:tmpl w:val="33D60D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5935B5"/>
    <w:multiLevelType w:val="hybridMultilevel"/>
    <w:tmpl w:val="57446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32464"/>
    <w:multiLevelType w:val="hybridMultilevel"/>
    <w:tmpl w:val="7A207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7328A"/>
    <w:multiLevelType w:val="multilevel"/>
    <w:tmpl w:val="278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42518"/>
    <w:multiLevelType w:val="hybridMultilevel"/>
    <w:tmpl w:val="9BFE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12304D"/>
    <w:multiLevelType w:val="multilevel"/>
    <w:tmpl w:val="4BAC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1E7CD0"/>
    <w:multiLevelType w:val="hybridMultilevel"/>
    <w:tmpl w:val="F838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4F57E5"/>
    <w:multiLevelType w:val="multilevel"/>
    <w:tmpl w:val="685E70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C174F6"/>
    <w:multiLevelType w:val="multilevel"/>
    <w:tmpl w:val="8196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67C94"/>
    <w:multiLevelType w:val="multilevel"/>
    <w:tmpl w:val="1E0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BB1A0E"/>
    <w:multiLevelType w:val="multilevel"/>
    <w:tmpl w:val="7E86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936F6B"/>
    <w:multiLevelType w:val="hybridMultilevel"/>
    <w:tmpl w:val="5E3EE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DB019B4"/>
    <w:multiLevelType w:val="multilevel"/>
    <w:tmpl w:val="A42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606CD"/>
    <w:multiLevelType w:val="hybridMultilevel"/>
    <w:tmpl w:val="2F843FE8"/>
    <w:lvl w:ilvl="0" w:tplc="04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24" w15:restartNumberingAfterBreak="0">
    <w:nsid w:val="2A0F36B6"/>
    <w:multiLevelType w:val="multilevel"/>
    <w:tmpl w:val="51C436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295486"/>
    <w:multiLevelType w:val="multilevel"/>
    <w:tmpl w:val="AFB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121251"/>
    <w:multiLevelType w:val="multilevel"/>
    <w:tmpl w:val="A072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174681"/>
    <w:multiLevelType w:val="multilevel"/>
    <w:tmpl w:val="0ED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9711A"/>
    <w:multiLevelType w:val="multilevel"/>
    <w:tmpl w:val="5F86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A3042"/>
    <w:multiLevelType w:val="multilevel"/>
    <w:tmpl w:val="20CA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0F075F"/>
    <w:multiLevelType w:val="multilevel"/>
    <w:tmpl w:val="CF2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337ABA"/>
    <w:multiLevelType w:val="hybridMultilevel"/>
    <w:tmpl w:val="4F642902"/>
    <w:lvl w:ilvl="0" w:tplc="A57AD8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4F347B"/>
    <w:multiLevelType w:val="multilevel"/>
    <w:tmpl w:val="32007CD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EE160A"/>
    <w:multiLevelType w:val="multilevel"/>
    <w:tmpl w:val="5D4E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587801"/>
    <w:multiLevelType w:val="multilevel"/>
    <w:tmpl w:val="FBA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323E9"/>
    <w:multiLevelType w:val="multilevel"/>
    <w:tmpl w:val="BBF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091F77"/>
    <w:multiLevelType w:val="multilevel"/>
    <w:tmpl w:val="7A3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F23CA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4B8572A4"/>
    <w:multiLevelType w:val="multilevel"/>
    <w:tmpl w:val="A9C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041DAA"/>
    <w:multiLevelType w:val="hybridMultilevel"/>
    <w:tmpl w:val="606A3A96"/>
    <w:lvl w:ilvl="0" w:tplc="AA0AE578">
      <w:start w:val="1"/>
      <w:numFmt w:val="bullet"/>
      <w:pStyle w:val="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952D9C"/>
    <w:multiLevelType w:val="multilevel"/>
    <w:tmpl w:val="D3B205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6823B7"/>
    <w:multiLevelType w:val="multilevel"/>
    <w:tmpl w:val="A73C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05FD5"/>
    <w:multiLevelType w:val="hybridMultilevel"/>
    <w:tmpl w:val="7D500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8F572D0"/>
    <w:multiLevelType w:val="multilevel"/>
    <w:tmpl w:val="D0BA27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D7459D"/>
    <w:multiLevelType w:val="multilevel"/>
    <w:tmpl w:val="AFB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FF1735"/>
    <w:multiLevelType w:val="multilevel"/>
    <w:tmpl w:val="22B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851827"/>
    <w:multiLevelType w:val="multilevel"/>
    <w:tmpl w:val="83B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528F2"/>
    <w:multiLevelType w:val="multilevel"/>
    <w:tmpl w:val="F5FC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2F58FD"/>
    <w:multiLevelType w:val="multilevel"/>
    <w:tmpl w:val="3494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1303E7"/>
    <w:multiLevelType w:val="multilevel"/>
    <w:tmpl w:val="ADE6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D123ED"/>
    <w:multiLevelType w:val="multilevel"/>
    <w:tmpl w:val="C23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75700D"/>
    <w:multiLevelType w:val="hybridMultilevel"/>
    <w:tmpl w:val="9576594C"/>
    <w:lvl w:ilvl="0" w:tplc="4CA601B4">
      <w:start w:val="1"/>
      <w:numFmt w:val="bullet"/>
      <w:pStyle w:val="ListParagraph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2" w15:restartNumberingAfterBreak="0">
    <w:nsid w:val="75476EA0"/>
    <w:multiLevelType w:val="hybridMultilevel"/>
    <w:tmpl w:val="66D44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9B03A9"/>
    <w:multiLevelType w:val="multilevel"/>
    <w:tmpl w:val="205823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E47BA4"/>
    <w:multiLevelType w:val="hybridMultilevel"/>
    <w:tmpl w:val="33303CE2"/>
    <w:lvl w:ilvl="0" w:tplc="04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55" w15:restartNumberingAfterBreak="0">
    <w:nsid w:val="790B72A6"/>
    <w:multiLevelType w:val="multilevel"/>
    <w:tmpl w:val="1F80E0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A92977"/>
    <w:multiLevelType w:val="multilevel"/>
    <w:tmpl w:val="DB7477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F95AB4"/>
    <w:multiLevelType w:val="hybridMultilevel"/>
    <w:tmpl w:val="DD64D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771455">
    <w:abstractNumId w:val="11"/>
  </w:num>
  <w:num w:numId="2" w16cid:durableId="1763259104">
    <w:abstractNumId w:val="2"/>
  </w:num>
  <w:num w:numId="3" w16cid:durableId="1533960111">
    <w:abstractNumId w:val="14"/>
  </w:num>
  <w:num w:numId="4" w16cid:durableId="805707876">
    <w:abstractNumId w:val="42"/>
  </w:num>
  <w:num w:numId="5" w16cid:durableId="418138700">
    <w:abstractNumId w:val="7"/>
  </w:num>
  <w:num w:numId="6" w16cid:durableId="1251280749">
    <w:abstractNumId w:val="21"/>
  </w:num>
  <w:num w:numId="7" w16cid:durableId="703747551">
    <w:abstractNumId w:val="0"/>
  </w:num>
  <w:num w:numId="8" w16cid:durableId="2116123757">
    <w:abstractNumId w:val="23"/>
  </w:num>
  <w:num w:numId="9" w16cid:durableId="1125395351">
    <w:abstractNumId w:val="54"/>
  </w:num>
  <w:num w:numId="10" w16cid:durableId="1513489686">
    <w:abstractNumId w:val="1"/>
  </w:num>
  <w:num w:numId="11" w16cid:durableId="691419983">
    <w:abstractNumId w:val="12"/>
  </w:num>
  <w:num w:numId="12" w16cid:durableId="896860616">
    <w:abstractNumId w:val="57"/>
  </w:num>
  <w:num w:numId="13" w16cid:durableId="262348048">
    <w:abstractNumId w:val="16"/>
  </w:num>
  <w:num w:numId="14" w16cid:durableId="567306089">
    <w:abstractNumId w:val="3"/>
  </w:num>
  <w:num w:numId="15" w16cid:durableId="1062874273">
    <w:abstractNumId w:val="31"/>
  </w:num>
  <w:num w:numId="16" w16cid:durableId="773791699">
    <w:abstractNumId w:val="5"/>
  </w:num>
  <w:num w:numId="17" w16cid:durableId="1833838193">
    <w:abstractNumId w:val="52"/>
  </w:num>
  <w:num w:numId="18" w16cid:durableId="994266182">
    <w:abstractNumId w:val="51"/>
  </w:num>
  <w:num w:numId="19" w16cid:durableId="1555773098">
    <w:abstractNumId w:val="37"/>
  </w:num>
  <w:num w:numId="20" w16cid:durableId="1612542568">
    <w:abstractNumId w:val="39"/>
  </w:num>
  <w:num w:numId="21" w16cid:durableId="889077179">
    <w:abstractNumId w:val="13"/>
  </w:num>
  <w:num w:numId="22" w16cid:durableId="402800458">
    <w:abstractNumId w:val="20"/>
  </w:num>
  <w:num w:numId="23" w16cid:durableId="1539121135">
    <w:abstractNumId w:val="35"/>
  </w:num>
  <w:num w:numId="24" w16cid:durableId="666516426">
    <w:abstractNumId w:val="29"/>
  </w:num>
  <w:num w:numId="25" w16cid:durableId="598804587">
    <w:abstractNumId w:val="26"/>
  </w:num>
  <w:num w:numId="26" w16cid:durableId="1359550900">
    <w:abstractNumId w:val="22"/>
  </w:num>
  <w:num w:numId="27" w16cid:durableId="210000510">
    <w:abstractNumId w:val="40"/>
  </w:num>
  <w:num w:numId="28" w16cid:durableId="243338728">
    <w:abstractNumId w:val="48"/>
  </w:num>
  <w:num w:numId="29" w16cid:durableId="310016987">
    <w:abstractNumId w:val="30"/>
  </w:num>
  <w:num w:numId="30" w16cid:durableId="1680162388">
    <w:abstractNumId w:val="44"/>
  </w:num>
  <w:num w:numId="31" w16cid:durableId="804541482">
    <w:abstractNumId w:val="19"/>
  </w:num>
  <w:num w:numId="32" w16cid:durableId="2102792127">
    <w:abstractNumId w:val="8"/>
  </w:num>
  <w:num w:numId="33" w16cid:durableId="265308340">
    <w:abstractNumId w:val="38"/>
  </w:num>
  <w:num w:numId="34" w16cid:durableId="1620531964">
    <w:abstractNumId w:val="46"/>
  </w:num>
  <w:num w:numId="35" w16cid:durableId="925922237">
    <w:abstractNumId w:val="28"/>
  </w:num>
  <w:num w:numId="36" w16cid:durableId="1848598298">
    <w:abstractNumId w:val="18"/>
  </w:num>
  <w:num w:numId="37" w16cid:durableId="1583485192">
    <w:abstractNumId w:val="27"/>
  </w:num>
  <w:num w:numId="38" w16cid:durableId="638806932">
    <w:abstractNumId w:val="6"/>
  </w:num>
  <w:num w:numId="39" w16cid:durableId="57900348">
    <w:abstractNumId w:val="33"/>
  </w:num>
  <w:num w:numId="40" w16cid:durableId="461968981">
    <w:abstractNumId w:val="25"/>
  </w:num>
  <w:num w:numId="41" w16cid:durableId="1057321429">
    <w:abstractNumId w:val="49"/>
  </w:num>
  <w:num w:numId="42" w16cid:durableId="1059280847">
    <w:abstractNumId w:val="34"/>
  </w:num>
  <w:num w:numId="43" w16cid:durableId="500120639">
    <w:abstractNumId w:val="41"/>
  </w:num>
  <w:num w:numId="44" w16cid:durableId="381557033">
    <w:abstractNumId w:val="50"/>
  </w:num>
  <w:num w:numId="45" w16cid:durableId="744186538">
    <w:abstractNumId w:val="47"/>
  </w:num>
  <w:num w:numId="46" w16cid:durableId="782188779">
    <w:abstractNumId w:val="45"/>
  </w:num>
  <w:num w:numId="47" w16cid:durableId="362554435">
    <w:abstractNumId w:val="36"/>
  </w:num>
  <w:num w:numId="48" w16cid:durableId="35009259">
    <w:abstractNumId w:val="15"/>
  </w:num>
  <w:num w:numId="49" w16cid:durableId="620377561">
    <w:abstractNumId w:val="10"/>
  </w:num>
  <w:num w:numId="50" w16cid:durableId="822812660">
    <w:abstractNumId w:val="55"/>
  </w:num>
  <w:num w:numId="51" w16cid:durableId="1619411393">
    <w:abstractNumId w:val="9"/>
  </w:num>
  <w:num w:numId="52" w16cid:durableId="1969313154">
    <w:abstractNumId w:val="32"/>
  </w:num>
  <w:num w:numId="53" w16cid:durableId="83384086">
    <w:abstractNumId w:val="4"/>
  </w:num>
  <w:num w:numId="54" w16cid:durableId="673073856">
    <w:abstractNumId w:val="24"/>
  </w:num>
  <w:num w:numId="55" w16cid:durableId="1781996198">
    <w:abstractNumId w:val="53"/>
  </w:num>
  <w:num w:numId="56" w16cid:durableId="1015772043">
    <w:abstractNumId w:val="17"/>
  </w:num>
  <w:num w:numId="57" w16cid:durableId="1993485573">
    <w:abstractNumId w:val="56"/>
  </w:num>
  <w:num w:numId="58" w16cid:durableId="185764644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B2"/>
    <w:rsid w:val="000115EF"/>
    <w:rsid w:val="0001769A"/>
    <w:rsid w:val="00020E7A"/>
    <w:rsid w:val="000332EC"/>
    <w:rsid w:val="00055963"/>
    <w:rsid w:val="000679E6"/>
    <w:rsid w:val="00075725"/>
    <w:rsid w:val="00080F6A"/>
    <w:rsid w:val="000B15D3"/>
    <w:rsid w:val="000C6C47"/>
    <w:rsid w:val="000D084A"/>
    <w:rsid w:val="000D47F6"/>
    <w:rsid w:val="000E44EF"/>
    <w:rsid w:val="001430E7"/>
    <w:rsid w:val="001559A5"/>
    <w:rsid w:val="001A2D1F"/>
    <w:rsid w:val="001C047D"/>
    <w:rsid w:val="001C72B7"/>
    <w:rsid w:val="0022198F"/>
    <w:rsid w:val="00225C29"/>
    <w:rsid w:val="0022661F"/>
    <w:rsid w:val="002C5652"/>
    <w:rsid w:val="0030205B"/>
    <w:rsid w:val="0032288E"/>
    <w:rsid w:val="00324BA8"/>
    <w:rsid w:val="00327FF6"/>
    <w:rsid w:val="00341718"/>
    <w:rsid w:val="00381D78"/>
    <w:rsid w:val="003A098D"/>
    <w:rsid w:val="003A66BC"/>
    <w:rsid w:val="003B0AA4"/>
    <w:rsid w:val="003F583C"/>
    <w:rsid w:val="004063AE"/>
    <w:rsid w:val="004227CD"/>
    <w:rsid w:val="00426DE1"/>
    <w:rsid w:val="0043760D"/>
    <w:rsid w:val="0049062D"/>
    <w:rsid w:val="004914BD"/>
    <w:rsid w:val="004C4B95"/>
    <w:rsid w:val="004C4DF0"/>
    <w:rsid w:val="004F0FE1"/>
    <w:rsid w:val="004F1E0A"/>
    <w:rsid w:val="0051567E"/>
    <w:rsid w:val="00520E78"/>
    <w:rsid w:val="005469C2"/>
    <w:rsid w:val="00557F49"/>
    <w:rsid w:val="00573CE5"/>
    <w:rsid w:val="005D1AC7"/>
    <w:rsid w:val="00605082"/>
    <w:rsid w:val="0063140E"/>
    <w:rsid w:val="0069354F"/>
    <w:rsid w:val="006B0573"/>
    <w:rsid w:val="006B244C"/>
    <w:rsid w:val="006D7013"/>
    <w:rsid w:val="00717DED"/>
    <w:rsid w:val="00733445"/>
    <w:rsid w:val="00744D64"/>
    <w:rsid w:val="007659A7"/>
    <w:rsid w:val="00797862"/>
    <w:rsid w:val="007A546E"/>
    <w:rsid w:val="007B0FED"/>
    <w:rsid w:val="00801C5C"/>
    <w:rsid w:val="00821C9C"/>
    <w:rsid w:val="00823536"/>
    <w:rsid w:val="00840A6D"/>
    <w:rsid w:val="00871F45"/>
    <w:rsid w:val="00875A5C"/>
    <w:rsid w:val="008D7320"/>
    <w:rsid w:val="009719AF"/>
    <w:rsid w:val="00971EA5"/>
    <w:rsid w:val="009E5E49"/>
    <w:rsid w:val="00A01E6C"/>
    <w:rsid w:val="00A04703"/>
    <w:rsid w:val="00A47CD1"/>
    <w:rsid w:val="00A63CF8"/>
    <w:rsid w:val="00A975B0"/>
    <w:rsid w:val="00AB2CD6"/>
    <w:rsid w:val="00AF5259"/>
    <w:rsid w:val="00B07FCE"/>
    <w:rsid w:val="00B16FA3"/>
    <w:rsid w:val="00B260F4"/>
    <w:rsid w:val="00B753E1"/>
    <w:rsid w:val="00B90F35"/>
    <w:rsid w:val="00B9186A"/>
    <w:rsid w:val="00B9767B"/>
    <w:rsid w:val="00BC02DF"/>
    <w:rsid w:val="00BF3BF1"/>
    <w:rsid w:val="00C440EC"/>
    <w:rsid w:val="00C53101"/>
    <w:rsid w:val="00C546CD"/>
    <w:rsid w:val="00CD3EFD"/>
    <w:rsid w:val="00CD6B9C"/>
    <w:rsid w:val="00D01FD3"/>
    <w:rsid w:val="00D0745A"/>
    <w:rsid w:val="00D17F52"/>
    <w:rsid w:val="00D47CA2"/>
    <w:rsid w:val="00D65C48"/>
    <w:rsid w:val="00DB3C1A"/>
    <w:rsid w:val="00DD6096"/>
    <w:rsid w:val="00E23FA2"/>
    <w:rsid w:val="00E33C4C"/>
    <w:rsid w:val="00E4709E"/>
    <w:rsid w:val="00E5122A"/>
    <w:rsid w:val="00E60BBB"/>
    <w:rsid w:val="00EC56CA"/>
    <w:rsid w:val="00ED1CCB"/>
    <w:rsid w:val="00EE26DA"/>
    <w:rsid w:val="00EF5513"/>
    <w:rsid w:val="00F20E9C"/>
    <w:rsid w:val="00F3540A"/>
    <w:rsid w:val="00F50168"/>
    <w:rsid w:val="00F714B2"/>
    <w:rsid w:val="00F71A35"/>
    <w:rsid w:val="00F75E5A"/>
    <w:rsid w:val="00F94BB5"/>
    <w:rsid w:val="00FC312D"/>
    <w:rsid w:val="00FD35BA"/>
    <w:rsid w:val="00FD473F"/>
    <w:rsid w:val="00FD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56C5"/>
  <w15:chartTrackingRefBased/>
  <w15:docId w15:val="{3E6CC08E-7850-0742-B62E-4C616B482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p"/>
    <w:qFormat/>
    <w:rsid w:val="00E5122A"/>
    <w:pPr>
      <w:spacing w:before="120" w:after="120" w:line="240" w:lineRule="auto"/>
      <w:jc w:val="right"/>
    </w:pPr>
    <w:rPr>
      <w:rFonts w:asciiTheme="majorHAnsi" w:eastAsia="Times New Roman" w:hAnsiTheme="majorHAnsi" w:cs="Calibri Light"/>
      <w:noProof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1AC7"/>
    <w:pPr>
      <w:keepNext/>
      <w:keepLines/>
      <w:jc w:val="left"/>
      <w:outlineLvl w:val="0"/>
    </w:pPr>
    <w:rPr>
      <w:rFonts w:eastAsiaTheme="majorEastAsia"/>
      <w:bCs/>
      <w:caps/>
      <w:color w:val="7C354D" w:themeColor="accent4" w:themeShade="80"/>
      <w:spacing w:val="2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0745A"/>
    <w:pPr>
      <w:keepNext/>
      <w:keepLines/>
      <w:jc w:val="left"/>
      <w:outlineLvl w:val="1"/>
    </w:pPr>
    <w:rPr>
      <w:rFonts w:asciiTheme="minorHAnsi" w:eastAsiaTheme="minorHAnsi" w:hAnsi="Symbol" w:cstheme="minorHAnsi"/>
      <w:b/>
      <w:bCs/>
      <w:color w:val="B55374" w:themeColor="accent4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55963"/>
    <w:pPr>
      <w:keepNext/>
      <w:keepLines/>
      <w:bidi/>
      <w:spacing w:before="20"/>
      <w:jc w:val="left"/>
      <w:outlineLvl w:val="2"/>
    </w:pPr>
    <w:rPr>
      <w:rFonts w:eastAsiaTheme="majorEastAsia" w:cstheme="majorHAnsi"/>
      <w:bCs/>
      <w:color w:val="D092A7" w:themeColor="accent4"/>
      <w:spacing w:val="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49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49"/>
    <w:pPr>
      <w:keepNext/>
      <w:keepLines/>
      <w:spacing w:before="200"/>
      <w:outlineLvl w:val="4"/>
    </w:pPr>
    <w:rPr>
      <w:rFonts w:eastAsiaTheme="majorEastAsia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49"/>
    <w:pPr>
      <w:keepNext/>
      <w:keepLines/>
      <w:spacing w:before="200"/>
      <w:outlineLvl w:val="5"/>
    </w:pPr>
    <w:rPr>
      <w:rFonts w:eastAsiaTheme="majorEastAsia" w:cstheme="majorBidi"/>
      <w:iCs/>
      <w:color w:val="A5B592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49"/>
    <w:pPr>
      <w:keepNext/>
      <w:keepLines/>
      <w:spacing w:before="200"/>
      <w:outlineLvl w:val="6"/>
    </w:pPr>
    <w:rPr>
      <w:rFonts w:eastAsiaTheme="majorEastAsia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49"/>
    <w:pPr>
      <w:keepNext/>
      <w:keepLines/>
      <w:spacing w:before="200"/>
      <w:outlineLvl w:val="7"/>
    </w:pPr>
    <w:rPr>
      <w:rFonts w:eastAsiaTheme="majorEastAsia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49"/>
    <w:pPr>
      <w:keepNext/>
      <w:keepLines/>
      <w:spacing w:before="200"/>
      <w:outlineLvl w:val="8"/>
    </w:pPr>
    <w:rPr>
      <w:rFonts w:eastAsiaTheme="majorEastAsia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AC7"/>
    <w:rPr>
      <w:rFonts w:asciiTheme="majorHAnsi" w:eastAsiaTheme="majorEastAsia" w:hAnsiTheme="majorHAnsi" w:cs="Calibri Light"/>
      <w:bCs/>
      <w:caps/>
      <w:noProof/>
      <w:color w:val="7C354D" w:themeColor="accent4" w:themeShade="80"/>
      <w:spacing w:val="20"/>
      <w:sz w:val="36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D0745A"/>
    <w:rPr>
      <w:rFonts w:hAnsi="Symbol" w:cstheme="minorHAnsi"/>
      <w:b/>
      <w:bCs/>
      <w:noProof/>
      <w:color w:val="B55374" w:themeColor="accent4" w:themeShade="BF"/>
      <w:sz w:val="28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55963"/>
    <w:rPr>
      <w:rFonts w:asciiTheme="majorHAnsi" w:eastAsiaTheme="majorEastAsia" w:hAnsiTheme="majorHAnsi" w:cstheme="majorHAnsi"/>
      <w:bCs/>
      <w:noProof/>
      <w:color w:val="D092A7" w:themeColor="accent4"/>
      <w:spacing w:val="14"/>
      <w:sz w:val="24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4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4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49"/>
    <w:rPr>
      <w:rFonts w:asciiTheme="majorHAnsi" w:eastAsiaTheme="majorEastAsia" w:hAnsiTheme="majorHAnsi" w:cstheme="majorBidi"/>
      <w:iCs/>
      <w:color w:val="A5B59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4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4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4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122A"/>
    <w:pPr>
      <w:contextualSpacing/>
      <w:jc w:val="left"/>
    </w:pPr>
    <w:rPr>
      <w:rFonts w:eastAsiaTheme="majorEastAsia"/>
      <w:color w:val="B55374" w:themeColor="accent4" w:themeShade="BF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122A"/>
    <w:rPr>
      <w:rFonts w:asciiTheme="majorHAnsi" w:eastAsiaTheme="majorEastAsia" w:hAnsiTheme="majorHAnsi" w:cs="Calibri Light"/>
      <w:color w:val="B55374" w:themeColor="accent4" w:themeShade="BF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01E6C"/>
    <w:pPr>
      <w:numPr>
        <w:ilvl w:val="1"/>
      </w:numPr>
      <w:bidi/>
    </w:pPr>
    <w:rPr>
      <w:rFonts w:eastAsiaTheme="majorEastAsia" w:cstheme="majorHAnsi"/>
      <w:iCs/>
      <w:color w:val="000000" w:themeColor="tex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E6C"/>
    <w:rPr>
      <w:rFonts w:asciiTheme="majorHAnsi" w:eastAsiaTheme="majorEastAsia" w:hAnsiTheme="majorHAnsi" w:cstheme="majorHAnsi"/>
      <w:iCs/>
      <w:noProof/>
      <w:color w:val="000000" w:themeColor="text1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9E5E49"/>
    <w:pPr>
      <w:spacing w:line="360" w:lineRule="auto"/>
      <w:jc w:val="center"/>
    </w:pPr>
    <w:rPr>
      <w:rFonts w:eastAsiaTheme="minorEastAsia"/>
      <w:b/>
      <w:i/>
      <w:iCs/>
      <w:color w:val="A5B592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9E5E49"/>
    <w:rPr>
      <w:rFonts w:eastAsiaTheme="minorEastAsia"/>
      <w:b/>
      <w:i/>
      <w:iCs/>
      <w:color w:val="A5B592" w:themeColor="accent1"/>
      <w:sz w:val="26"/>
    </w:rPr>
  </w:style>
  <w:style w:type="paragraph" w:styleId="ListParagraph">
    <w:name w:val="List Paragraph"/>
    <w:aliases w:val="List Paragraph p"/>
    <w:basedOn w:val="Normal"/>
    <w:autoRedefine/>
    <w:uiPriority w:val="34"/>
    <w:qFormat/>
    <w:rsid w:val="00F3540A"/>
    <w:pPr>
      <w:numPr>
        <w:numId w:val="18"/>
      </w:numPr>
      <w:bidi/>
      <w:ind w:left="1080"/>
      <w:contextualSpacing/>
      <w:jc w:val="left"/>
    </w:pPr>
    <w:rPr>
      <w:color w:val="7C354D" w:themeColor="accent4" w:themeShade="80"/>
    </w:rPr>
  </w:style>
  <w:style w:type="character" w:styleId="IntenseEmphasis">
    <w:name w:val="Intense Emphasis"/>
    <w:basedOn w:val="DefaultParagraphFont"/>
    <w:uiPriority w:val="21"/>
    <w:qFormat/>
    <w:rsid w:val="009E5E49"/>
    <w:rPr>
      <w:b/>
      <w:bCs/>
      <w:i/>
      <w:iCs/>
      <w:color w:val="A5B59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49"/>
    <w:pPr>
      <w:pBdr>
        <w:top w:val="single" w:sz="36" w:space="8" w:color="A5B592" w:themeColor="accent1"/>
        <w:left w:val="single" w:sz="36" w:space="8" w:color="A5B592" w:themeColor="accent1"/>
        <w:bottom w:val="single" w:sz="36" w:space="8" w:color="A5B592" w:themeColor="accent1"/>
        <w:right w:val="single" w:sz="36" w:space="8" w:color="A5B592" w:themeColor="accent1"/>
      </w:pBdr>
      <w:shd w:val="clear" w:color="auto" w:fill="A5B592" w:themeFill="accent1"/>
      <w:spacing w:before="200" w:after="200" w:line="360" w:lineRule="auto"/>
      <w:ind w:left="259" w:right="259"/>
      <w:jc w:val="center"/>
    </w:pPr>
    <w:rPr>
      <w:rFonts w:eastAsiaTheme="minorEastAsia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4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A5B592" w:themeFill="accent1"/>
    </w:rPr>
  </w:style>
  <w:style w:type="character" w:styleId="IntenseReference">
    <w:name w:val="Intense Reference"/>
    <w:basedOn w:val="DefaultParagraphFont"/>
    <w:uiPriority w:val="32"/>
    <w:qFormat/>
    <w:rsid w:val="009E5E49"/>
    <w:rPr>
      <w:b w:val="0"/>
      <w:bCs/>
      <w:smallCaps/>
      <w:color w:val="A5B592" w:themeColor="accent1"/>
      <w:spacing w:val="5"/>
      <w:u w:val="single"/>
    </w:rPr>
  </w:style>
  <w:style w:type="paragraph" w:customStyle="1" w:styleId="PersonalName">
    <w:name w:val="Personal Name"/>
    <w:basedOn w:val="Title"/>
    <w:qFormat/>
    <w:rsid w:val="000D47F6"/>
    <w:rPr>
      <w:b/>
      <w:smallCaps/>
      <w:color w:val="7C354D" w:themeColor="accent4" w:themeShade="80"/>
      <w:sz w:val="24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5E49"/>
    <w:rPr>
      <w:rFonts w:eastAsiaTheme="minorEastAsia"/>
      <w:bCs/>
      <w:smallCaps/>
      <w:color w:val="444D26" w:themeColor="text2"/>
      <w:spacing w:val="6"/>
      <w:sz w:val="22"/>
      <w:szCs w:val="18"/>
    </w:rPr>
  </w:style>
  <w:style w:type="character" w:styleId="Strong">
    <w:name w:val="Strong"/>
    <w:basedOn w:val="DefaultParagraphFont"/>
    <w:uiPriority w:val="22"/>
    <w:qFormat/>
    <w:rsid w:val="009E5E49"/>
    <w:rPr>
      <w:b w:val="0"/>
      <w:bCs/>
      <w:i/>
      <w:color w:val="444D26" w:themeColor="text2"/>
    </w:rPr>
  </w:style>
  <w:style w:type="character" w:styleId="Emphasis">
    <w:name w:val="Emphasis"/>
    <w:basedOn w:val="DefaultParagraphFont"/>
    <w:uiPriority w:val="20"/>
    <w:qFormat/>
    <w:rsid w:val="009E5E49"/>
    <w:rPr>
      <w:b/>
      <w:i/>
      <w:iCs/>
    </w:rPr>
  </w:style>
  <w:style w:type="paragraph" w:styleId="NoSpacing">
    <w:name w:val="No Spacing"/>
    <w:link w:val="NoSpacingChar"/>
    <w:autoRedefine/>
    <w:uiPriority w:val="1"/>
    <w:qFormat/>
    <w:rsid w:val="00875A5C"/>
    <w:pPr>
      <w:spacing w:after="0" w:line="240" w:lineRule="auto"/>
    </w:pPr>
    <w:rPr>
      <w:rFonts w:ascii="Calibri Light" w:hAnsi="Calibri Light" w:cs="Calibri Light"/>
      <w:noProof/>
      <w:sz w:val="18"/>
      <w:szCs w:val="18"/>
      <w:lang w:bidi="fa-IR"/>
    </w:rPr>
  </w:style>
  <w:style w:type="character" w:customStyle="1" w:styleId="NoSpacingChar">
    <w:name w:val="No Spacing Char"/>
    <w:basedOn w:val="DefaultParagraphFont"/>
    <w:link w:val="NoSpacing"/>
    <w:uiPriority w:val="1"/>
    <w:rsid w:val="00875A5C"/>
    <w:rPr>
      <w:rFonts w:ascii="Calibri Light" w:hAnsi="Calibri Light" w:cs="Calibri Light"/>
      <w:noProof/>
      <w:sz w:val="18"/>
      <w:szCs w:val="18"/>
      <w:lang w:bidi="fa-IR"/>
    </w:rPr>
  </w:style>
  <w:style w:type="character" w:styleId="SubtleEmphasis">
    <w:name w:val="Subtle Emphasis"/>
    <w:basedOn w:val="DefaultParagraphFont"/>
    <w:uiPriority w:val="19"/>
    <w:qFormat/>
    <w:rsid w:val="00F50168"/>
    <w:rPr>
      <w:rFonts w:asciiTheme="majorHAnsi" w:hAnsiTheme="majorHAnsi"/>
      <w:i/>
      <w:iCs/>
      <w:color w:val="000000"/>
      <w:sz w:val="11"/>
    </w:rPr>
  </w:style>
  <w:style w:type="character" w:styleId="SubtleReference">
    <w:name w:val="Subtle Reference"/>
    <w:basedOn w:val="DefaultParagraphFont"/>
    <w:uiPriority w:val="31"/>
    <w:qFormat/>
    <w:rsid w:val="009E5E49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51567E"/>
    <w:rPr>
      <w:rFonts w:asciiTheme="majorHAnsi" w:hAnsiTheme="majorHAnsi"/>
      <w:b/>
      <w:bCs/>
      <w:i w:val="0"/>
      <w:caps/>
      <w:smallCaps w:val="0"/>
      <w:color w:val="DC7D0E" w:themeColor="accent2" w:themeShade="BF"/>
      <w:spacing w:val="10"/>
      <w:sz w:val="40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F3540A"/>
    <w:pPr>
      <w:spacing w:before="480" w:line="264" w:lineRule="auto"/>
      <w:outlineLvl w:val="9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225C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C29"/>
    <w:rPr>
      <w:rFonts w:cs="Calibri Light"/>
      <w:color w:val="000000" w:themeColor="text1"/>
      <w:sz w:val="21"/>
    </w:rPr>
  </w:style>
  <w:style w:type="paragraph" w:styleId="Footer">
    <w:name w:val="footer"/>
    <w:basedOn w:val="Normal"/>
    <w:link w:val="FooterChar"/>
    <w:uiPriority w:val="99"/>
    <w:unhideWhenUsed/>
    <w:rsid w:val="00225C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C29"/>
    <w:rPr>
      <w:rFonts w:cs="Calibri Light"/>
      <w:color w:val="000000" w:themeColor="text1"/>
      <w:sz w:val="21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73CE5"/>
    <w:pPr>
      <w:spacing w:before="360" w:after="0"/>
      <w:jc w:val="left"/>
    </w:pPr>
    <w:rPr>
      <w:rFonts w:cstheme="majorHAnsi"/>
      <w:b/>
      <w:bCs/>
      <w:caps/>
      <w:color w:val="B55374" w:themeColor="accent4" w:themeShade="BF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73CE5"/>
    <w:pPr>
      <w:spacing w:before="240" w:after="0"/>
      <w:jc w:val="left"/>
    </w:pPr>
    <w:rPr>
      <w:rFonts w:asciiTheme="minorHAnsi" w:hAnsiTheme="minorHAnsi" w:cstheme="minorHAnsi"/>
      <w:b/>
      <w:bCs/>
      <w:color w:val="D092A7" w:themeColor="accent4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22661F"/>
    <w:pPr>
      <w:spacing w:before="0" w:after="0"/>
      <w:ind w:left="240"/>
      <w:jc w:val="left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22661F"/>
    <w:pPr>
      <w:spacing w:before="0" w:after="0"/>
      <w:ind w:left="480"/>
      <w:jc w:val="left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22661F"/>
    <w:pPr>
      <w:spacing w:before="0" w:after="0"/>
      <w:ind w:left="720"/>
      <w:jc w:val="left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22661F"/>
    <w:pPr>
      <w:spacing w:before="0" w:after="0"/>
      <w:ind w:left="960"/>
      <w:jc w:val="left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22661F"/>
    <w:pPr>
      <w:spacing w:before="0" w:after="0"/>
      <w:ind w:left="1200"/>
      <w:jc w:val="left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22661F"/>
    <w:pPr>
      <w:spacing w:before="0" w:after="0"/>
      <w:ind w:left="1440"/>
      <w:jc w:val="left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22661F"/>
    <w:pPr>
      <w:spacing w:before="0" w:after="0"/>
      <w:ind w:left="1680"/>
      <w:jc w:val="left"/>
    </w:pPr>
    <w:rPr>
      <w:rFonts w:asciiTheme="minorHAnsi" w:hAnsiTheme="minorHAnsi" w:cstheme="minorHAnsi"/>
      <w:sz w:val="20"/>
    </w:rPr>
  </w:style>
  <w:style w:type="character" w:styleId="Hyperlink">
    <w:name w:val="Hyperlink"/>
    <w:basedOn w:val="DefaultParagraphFont"/>
    <w:uiPriority w:val="99"/>
    <w:unhideWhenUsed/>
    <w:rsid w:val="007B0FED"/>
    <w:rPr>
      <w:color w:val="8E58B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0FE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0FED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B0FED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7B0FED"/>
  </w:style>
  <w:style w:type="paragraph" w:styleId="NormalWeb">
    <w:name w:val="Normal (Web)"/>
    <w:basedOn w:val="Normal"/>
    <w:uiPriority w:val="99"/>
    <w:unhideWhenUsed/>
    <w:rsid w:val="00CD3EFD"/>
    <w:pPr>
      <w:spacing w:before="100" w:beforeAutospacing="1" w:after="100" w:afterAutospacing="1"/>
      <w:jc w:val="left"/>
    </w:pPr>
  </w:style>
  <w:style w:type="table" w:styleId="TableGrid">
    <w:name w:val="Table Grid"/>
    <w:basedOn w:val="TableNormal"/>
    <w:uiPriority w:val="39"/>
    <w:rsid w:val="00490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757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CurrentList1">
    <w:name w:val="Current List1"/>
    <w:uiPriority w:val="99"/>
    <w:rsid w:val="00E5122A"/>
    <w:pPr>
      <w:numPr>
        <w:numId w:val="19"/>
      </w:numPr>
    </w:pPr>
  </w:style>
  <w:style w:type="paragraph" w:customStyle="1" w:styleId="sub2">
    <w:name w:val="sub2"/>
    <w:basedOn w:val="Subtitle"/>
    <w:autoRedefine/>
    <w:qFormat/>
    <w:rsid w:val="00D65C48"/>
    <w:pPr>
      <w:jc w:val="left"/>
    </w:pPr>
    <w:rPr>
      <w:sz w:val="11"/>
    </w:rPr>
  </w:style>
  <w:style w:type="paragraph" w:customStyle="1" w:styleId="normala">
    <w:name w:val="normal a"/>
    <w:basedOn w:val="Normal"/>
    <w:autoRedefine/>
    <w:qFormat/>
    <w:rsid w:val="00605082"/>
    <w:pPr>
      <w:jc w:val="left"/>
    </w:pPr>
  </w:style>
  <w:style w:type="paragraph" w:customStyle="1" w:styleId="lista">
    <w:name w:val="list a"/>
    <w:basedOn w:val="List"/>
    <w:autoRedefine/>
    <w:qFormat/>
    <w:rsid w:val="00E5122A"/>
    <w:pPr>
      <w:numPr>
        <w:numId w:val="20"/>
      </w:numPr>
      <w:bidi/>
    </w:pPr>
  </w:style>
  <w:style w:type="paragraph" w:styleId="List">
    <w:name w:val="List"/>
    <w:basedOn w:val="Normal"/>
    <w:uiPriority w:val="99"/>
    <w:semiHidden/>
    <w:unhideWhenUsed/>
    <w:rsid w:val="00E5122A"/>
    <w:pPr>
      <w:ind w:left="360" w:hanging="360"/>
      <w:contextualSpacing/>
    </w:pPr>
  </w:style>
  <w:style w:type="character" w:customStyle="1" w:styleId="apple-converted-space">
    <w:name w:val="apple-converted-space"/>
    <w:basedOn w:val="DefaultParagraphFont"/>
    <w:rsid w:val="00327FF6"/>
  </w:style>
  <w:style w:type="character" w:styleId="HTMLCode">
    <w:name w:val="HTML Code"/>
    <w:basedOn w:val="DefaultParagraphFont"/>
    <w:uiPriority w:val="99"/>
    <w:semiHidden/>
    <w:unhideWhenUsed/>
    <w:rsid w:val="00BF3BF1"/>
    <w:rPr>
      <w:rFonts w:ascii="Courier New" w:eastAsia="Times New Roman" w:hAnsi="Courier New" w:cs="Courier New"/>
      <w:sz w:val="20"/>
      <w:szCs w:val="20"/>
    </w:rPr>
  </w:style>
  <w:style w:type="paragraph" w:customStyle="1" w:styleId="heading3a">
    <w:name w:val="heading 3 a"/>
    <w:basedOn w:val="Heading3"/>
    <w:autoRedefine/>
    <w:qFormat/>
    <w:rsid w:val="007A546E"/>
    <w:pPr>
      <w:bidi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emf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nakaraminejad/Library/Group%20Containers/UBF8T346G9.Office/User%20Content.localized/Templates.localized/Titl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Break-even</a:t>
            </a:r>
            <a:r>
              <a:rPr lang="en-US" baseline="0"/>
              <a:t> Point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Benefits</c:v>
                </c:pt>
              </c:strCache>
            </c:strRef>
          </c:tx>
          <c:spPr>
            <a:ln w="28575" cap="rnd">
              <a:solidFill>
                <a:schemeClr val="accent4">
                  <a:tint val="77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tint val="77000"/>
                </a:schemeClr>
              </a:solidFill>
              <a:ln w="9525">
                <a:solidFill>
                  <a:schemeClr val="accent4">
                    <a:tint val="77000"/>
                  </a:schemeClr>
                </a:solidFill>
              </a:ln>
              <a:effectLst/>
            </c:spPr>
          </c:marker>
          <c:cat>
            <c:strRef>
              <c:f>Sheet1!$A$2:$A$3</c:f>
              <c:strCache>
                <c:ptCount val="2"/>
                <c:pt idx="0">
                  <c:v>1405-1406</c:v>
                </c:pt>
                <c:pt idx="1">
                  <c:v>1406-1407</c:v>
                </c:pt>
              </c:strCache>
            </c:strRef>
          </c:cat>
          <c:val>
            <c:numRef>
              <c:f>Sheet1!$B$2:$B$3</c:f>
              <c:numCache>
                <c:formatCode>#,##0</c:formatCode>
                <c:ptCount val="2"/>
                <c:pt idx="0">
                  <c:v>32750000</c:v>
                </c:pt>
                <c:pt idx="1">
                  <c:v>39300000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10-684C-990E-353C9608B95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Costs</c:v>
                </c:pt>
              </c:strCache>
            </c:strRef>
          </c:tx>
          <c:spPr>
            <a:ln w="28575" cap="rnd">
              <a:solidFill>
                <a:schemeClr val="accent4">
                  <a:shade val="76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shade val="76000"/>
                </a:schemeClr>
              </a:solidFill>
              <a:ln w="9525">
                <a:solidFill>
                  <a:schemeClr val="accent4">
                    <a:shade val="76000"/>
                  </a:schemeClr>
                </a:solidFill>
              </a:ln>
              <a:effectLst/>
            </c:spPr>
          </c:marker>
          <c:cat>
            <c:strRef>
              <c:f>Sheet1!$A$2:$A$3</c:f>
              <c:strCache>
                <c:ptCount val="2"/>
                <c:pt idx="0">
                  <c:v>1405-1406</c:v>
                </c:pt>
                <c:pt idx="1">
                  <c:v>1406-1407</c:v>
                </c:pt>
              </c:strCache>
            </c:strRef>
          </c:cat>
          <c:val>
            <c:numRef>
              <c:f>Sheet1!$C$2:$C$3</c:f>
              <c:numCache>
                <c:formatCode>#,##0</c:formatCode>
                <c:ptCount val="2"/>
                <c:pt idx="0">
                  <c:v>38303000</c:v>
                </c:pt>
                <c:pt idx="1">
                  <c:v>9630000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D10-684C-990E-353C9608B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168447"/>
        <c:axId val="6170239"/>
      </c:lineChart>
      <c:catAx>
        <c:axId val="61684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70239"/>
        <c:crosses val="autoZero"/>
        <c:auto val="1"/>
        <c:lblAlgn val="ctr"/>
        <c:lblOffset val="100"/>
        <c:noMultiLvlLbl val="0"/>
      </c:catAx>
      <c:valAx>
        <c:axId val="6170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684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4">
  <a:schemeClr val="accent4"/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0.39352</cdr:x>
      <cdr:y>0.02778</cdr:y>
    </cdr:from>
    <cdr:to>
      <cdr:x>0.56018</cdr:x>
      <cdr:y>0.31349</cdr:y>
    </cdr:to>
    <cdr:cxnSp macro="">
      <cdr:nvCxnSpPr>
        <cdr:cNvPr id="4" name="Straight Arrow Connector 3"/>
        <cdr:cNvCxnSpPr/>
      </cdr:nvCxnSpPr>
      <cdr:spPr>
        <a:xfrm xmlns:a="http://schemas.openxmlformats.org/drawingml/2006/main" flipH="1">
          <a:off x="2159016" y="88900"/>
          <a:ext cx="914364" cy="914386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triangle"/>
        </a:ln>
      </cdr:spPr>
      <cdr:style>
        <a:lnRef xmlns:a="http://schemas.openxmlformats.org/drawingml/2006/main" idx="1">
          <a:schemeClr val="accent4"/>
        </a:lnRef>
        <a:fillRef xmlns:a="http://schemas.openxmlformats.org/drawingml/2006/main" idx="0">
          <a:schemeClr val="accent4"/>
        </a:fillRef>
        <a:effectRef xmlns:a="http://schemas.openxmlformats.org/drawingml/2006/main" idx="0">
          <a:schemeClr val="accent4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D81FCB-B691-CE4A-B9FC-FB769C1EF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Title.dotx</Template>
  <TotalTime>122</TotalTime>
  <Pages>46</Pages>
  <Words>5086</Words>
  <Characters>28996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Karami Nejad</dc:creator>
  <cp:keywords/>
  <dc:description/>
  <cp:lastModifiedBy>mina karami</cp:lastModifiedBy>
  <cp:revision>9</cp:revision>
  <cp:lastPrinted>2026-04-30T15:18:00Z</cp:lastPrinted>
  <dcterms:created xsi:type="dcterms:W3CDTF">2026-04-30T15:18:00Z</dcterms:created>
  <dcterms:modified xsi:type="dcterms:W3CDTF">2026-05-22T13:17:00Z</dcterms:modified>
  <cp:category/>
</cp:coreProperties>
</file>